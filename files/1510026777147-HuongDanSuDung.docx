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9EA" w:rsidRDefault="001C4088" w:rsidP="002639EA">
      <w:pPr>
        <w:rPr>
          <w:rFonts w:cs="Times New Roman"/>
          <w:noProof/>
          <w:color w:val="775F55" w:themeColor="text2"/>
          <w:sz w:val="32"/>
          <w:szCs w:val="32"/>
        </w:rPr>
      </w:pPr>
      <w:sdt>
        <w:sdtPr>
          <w:rPr>
            <w:rFonts w:cs="Times New Roman"/>
          </w:rPr>
          <w:id w:val="-1410150343"/>
          <w:docPartObj>
            <w:docPartGallery w:val="Cover Pages"/>
            <w:docPartUnique/>
          </w:docPartObj>
        </w:sdtPr>
        <w:sdtEndPr>
          <w:rPr>
            <w:noProof/>
            <w:color w:val="775F55" w:themeColor="text2"/>
            <w:sz w:val="32"/>
            <w:szCs w:val="32"/>
          </w:rPr>
        </w:sdtEndPr>
        <w:sdtContent>
          <w:r w:rsidRPr="006E0294">
            <w:rPr>
              <w:rFonts w:cs="Times New Roman"/>
              <w:noProof/>
            </w:rPr>
            <mc:AlternateContent>
              <mc:Choice Requires="wps">
                <w:drawing>
                  <wp:anchor distT="0" distB="0" distL="114300" distR="114300" simplePos="0" relativeHeight="251661312" behindDoc="0" locked="1" layoutInCell="1" allowOverlap="1">
                    <wp:simplePos x="0" y="0"/>
                    <wp:positionH relativeFrom="margin">
                      <wp:align>right</wp:align>
                    </wp:positionH>
                    <wp:positionV relativeFrom="margin">
                      <wp:posOffset>7390765</wp:posOffset>
                    </wp:positionV>
                    <wp:extent cx="5753100" cy="981075"/>
                    <wp:effectExtent l="0" t="0" r="0" b="952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7A8C" w:rsidRDefault="001C4088">
                                <w:pPr>
                                  <w:pStyle w:val="Subtitle"/>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6E0294">
                                      <w:t>BÙI DUY KHÔI</w:t>
                                    </w:r>
                                  </w:sdtContent>
                                </w:sdt>
                              </w:p>
                              <w:p w:rsidR="00AF7A8C" w:rsidRPr="00EE1C8E" w:rsidRDefault="001C4088">
                                <w:pPr>
                                  <w:pStyle w:val="Contactinfo"/>
                                  <w:rPr>
                                    <w:i/>
                                    <w:color w:val="00B0F0"/>
                                    <w:sz w:val="24"/>
                                    <w:szCs w:val="24"/>
                                  </w:rPr>
                                </w:pPr>
                                <w:sdt>
                                  <w:sdtPr>
                                    <w:rPr>
                                      <w:i/>
                                      <w:color w:val="00B0F0"/>
                                      <w:sz w:val="24"/>
                                      <w:szCs w:val="24"/>
                                    </w:rPr>
                                    <w:alias w:val="Company"/>
                                    <w:tag w:val=""/>
                                    <w:id w:val="733736139"/>
                                    <w:placeholder>
                                      <w:docPart w:val="0CAF30FBE0AE4A179CE14468223E26AE"/>
                                    </w:placeholder>
                                    <w:dataBinding w:prefixMappings="xmlns:ns0='http://schemas.openxmlformats.org/officeDocument/2006/extended-properties' " w:xpath="/ns0:Properties[1]/ns0:Company[1]" w:storeItemID="{6668398D-A668-4E3E-A5EB-62B293D839F1}"/>
                                    <w:text/>
                                  </w:sdtPr>
                                  <w:sdtEndPr/>
                                  <w:sdtContent>
                                    <w:r w:rsidR="006E0294" w:rsidRPr="00EE1C8E">
                                      <w:rPr>
                                        <w:i/>
                                        <w:color w:val="00B0F0"/>
                                        <w:sz w:val="24"/>
                                        <w:szCs w:val="24"/>
                                      </w:rPr>
                                      <w:t>fpt iNFORMATION SYSTEM</w:t>
                                    </w:r>
                                  </w:sdtContent>
                                </w:sdt>
                              </w:p>
                              <w:p w:rsidR="00AF7A8C" w:rsidRDefault="006E0294">
                                <w:pPr>
                                  <w:pStyle w:val="Contactinfo"/>
                                </w:pPr>
                                <w:sdt>
                                  <w:sdtPr>
                                    <w:rPr>
                                      <w:i/>
                                      <w:color w:val="00B0F0"/>
                                      <w:sz w:val="24"/>
                                      <w:szCs w:val="24"/>
                                    </w:rPr>
                                    <w:alias w:val="Company Address"/>
                                    <w:tag w:val=""/>
                                    <w:id w:val="-1515219664"/>
                                    <w:placeholder>
                                      <w:docPart w:val="48EE8B1D550442509BE3481D6511E555"/>
                                    </w:placeholder>
                                    <w:dataBinding w:prefixMappings="xmlns:ns0='http://schemas.microsoft.com/office/2006/coverPageProps' " w:xpath="/ns0:CoverPageProperties[1]/ns0:CompanyAddress[1]" w:storeItemID="{55AF091B-3C7A-41E3-B477-F2FDAA23CFDA}"/>
                                    <w:text/>
                                  </w:sdtPr>
                                  <w:sdtContent>
                                    <w:r w:rsidRPr="00EE1C8E">
                                      <w:rPr>
                                        <w:i/>
                                        <w:color w:val="00B0F0"/>
                                        <w:sz w:val="24"/>
                                        <w:szCs w:val="24"/>
                                      </w:rPr>
                                      <w:t>261-263 Phan Xich Long Street, Phu Nhuan Dist., HCMC, Vietnam</w:t>
                                    </w:r>
                                  </w:sdtContent>
                                </w:sdt>
                                <w:r w:rsidR="001C4088">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581.95pt;width:453pt;height:77.25pt;z-index:251661312;visibility:visible;mso-wrap-style:square;mso-width-percent:471;mso-height-percent:0;mso-wrap-distance-left:9pt;mso-wrap-distance-top:0;mso-wrap-distance-right:9pt;mso-wrap-distance-bottom:0;mso-position-horizontal:right;mso-position-horizontal-relative:margin;mso-position-vertical:absolute;mso-position-vertical-relative:margin;mso-width-percent:47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" filled="f" stroked="f" strokeweight=".5pt">
                    <v:textbox inset="0,0,0,0">
                      <w:txbxContent>
                        <w:p w:rsidR="00AF7A8C" w:rsidRDefault="001C4088">
                          <w:pPr>
                            <w:pStyle w:val="Subtitle"/>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6E0294">
                                <w:t>BÙI DUY KHÔI</w:t>
                              </w:r>
                            </w:sdtContent>
                          </w:sdt>
                        </w:p>
                        <w:p w:rsidR="00AF7A8C" w:rsidRPr="00EE1C8E" w:rsidRDefault="001C4088">
                          <w:pPr>
                            <w:pStyle w:val="Contactinfo"/>
                            <w:rPr>
                              <w:i/>
                              <w:color w:val="00B0F0"/>
                              <w:sz w:val="24"/>
                              <w:szCs w:val="24"/>
                            </w:rPr>
                          </w:pPr>
                          <w:sdt>
                            <w:sdtPr>
                              <w:rPr>
                                <w:i/>
                                <w:color w:val="00B0F0"/>
                                <w:sz w:val="24"/>
                                <w:szCs w:val="24"/>
                              </w:rPr>
                              <w:alias w:val="Company"/>
                              <w:tag w:val=""/>
                              <w:id w:val="733736139"/>
                              <w:placeholder>
                                <w:docPart w:val="0CAF30FBE0AE4A179CE14468223E26AE"/>
                              </w:placeholder>
                              <w:dataBinding w:prefixMappings="xmlns:ns0='http://schemas.openxmlformats.org/officeDocument/2006/extended-properties' " w:xpath="/ns0:Properties[1]/ns0:Company[1]" w:storeItemID="{6668398D-A668-4E3E-A5EB-62B293D839F1}"/>
                              <w:text/>
                            </w:sdtPr>
                            <w:sdtEndPr/>
                            <w:sdtContent>
                              <w:r w:rsidR="006E0294" w:rsidRPr="00EE1C8E">
                                <w:rPr>
                                  <w:i/>
                                  <w:color w:val="00B0F0"/>
                                  <w:sz w:val="24"/>
                                  <w:szCs w:val="24"/>
                                </w:rPr>
                                <w:t>fpt iNFORMATION SYSTEM</w:t>
                              </w:r>
                            </w:sdtContent>
                          </w:sdt>
                        </w:p>
                        <w:p w:rsidR="00AF7A8C" w:rsidRDefault="006E0294">
                          <w:pPr>
                            <w:pStyle w:val="Contactinfo"/>
                          </w:pPr>
                          <w:sdt>
                            <w:sdtPr>
                              <w:rPr>
                                <w:i/>
                                <w:color w:val="00B0F0"/>
                                <w:sz w:val="24"/>
                                <w:szCs w:val="24"/>
                              </w:rPr>
                              <w:alias w:val="Company Address"/>
                              <w:tag w:val=""/>
                              <w:id w:val="-1515219664"/>
                              <w:placeholder>
                                <w:docPart w:val="48EE8B1D550442509BE3481D6511E555"/>
                              </w:placeholder>
                              <w:dataBinding w:prefixMappings="xmlns:ns0='http://schemas.microsoft.com/office/2006/coverPageProps' " w:xpath="/ns0:CoverPageProperties[1]/ns0:CompanyAddress[1]" w:storeItemID="{55AF091B-3C7A-41E3-B477-F2FDAA23CFDA}"/>
                              <w:text/>
                            </w:sdtPr>
                            <w:sdtContent>
                              <w:r w:rsidRPr="00EE1C8E">
                                <w:rPr>
                                  <w:i/>
                                  <w:color w:val="00B0F0"/>
                                  <w:sz w:val="24"/>
                                  <w:szCs w:val="24"/>
                                </w:rPr>
                                <w:t>261-263 Phan Xich Long Street, Phu Nhuan Dist., HCMC, Vietnam</w:t>
                              </w:r>
                            </w:sdtContent>
                          </w:sdt>
                          <w:r w:rsidR="001C4088">
                            <w:t xml:space="preserve"> </w:t>
                          </w:r>
                        </w:p>
                      </w:txbxContent>
                    </v:textbox>
                    <w10:wrap type="square" anchorx="margin" anchory="margin"/>
                    <w10:anchorlock/>
                  </v:shape>
                </w:pict>
              </mc:Fallback>
            </mc:AlternateContent>
          </w:r>
          <w:r w:rsidRPr="006E0294">
            <w:rPr>
              <w:rFonts w:cs="Times New Roman"/>
              <w:noProof/>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7A8C" w:rsidRDefault="001C4088">
                                <w:pPr>
                                  <w:pStyle w:val="Logo"/>
                                </w:pPr>
                                <w:r>
                                  <w:drawing>
                                    <wp:inline distT="0" distB="0" distL="0" distR="0">
                                      <wp:extent cx="5332521" cy="16478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0"/>
                                              <a:stretch>
                                                <a:fillRect/>
                                              </a:stretch>
                                            </pic:blipFill>
                                            <pic:spPr>
                                              <a:xfrm>
                                                <a:off x="0" y="0"/>
                                                <a:ext cx="5412945" cy="1672677"/>
                                              </a:xfrm>
                                              <a:prstGeom prst="rect">
                                                <a:avLst/>
                                              </a:prstGeom>
                                            </pic:spPr>
                                          </pic:pic>
                                        </a:graphicData>
                                      </a:graphic>
                                    </wp:inline>
                                  </w:drawing>
                                </w:r>
                              </w:p>
                              <w:sdt>
                                <w:sdtPr>
                                  <w:rPr>
                                    <w:rFonts w:ascii="Times New Roman" w:hAnsi="Times New Roman" w:cs="Times New Roman"/>
                                    <w:b/>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AF7A8C" w:rsidRPr="006E0294" w:rsidRDefault="006E0294">
                                    <w:pPr>
                                      <w:pStyle w:val="Title"/>
                                      <w:rPr>
                                        <w:rFonts w:ascii="Times New Roman" w:hAnsi="Times New Roman" w:cs="Times New Roman"/>
                                        <w:b/>
                                      </w:rPr>
                                    </w:pPr>
                                    <w:r w:rsidRPr="006E0294">
                                      <w:rPr>
                                        <w:rFonts w:ascii="Times New Roman" w:hAnsi="Times New Roman" w:cs="Times New Roman"/>
                                        <w:b/>
                                      </w:rPr>
                                      <w:t>HƯỚNG DẪN SỬ DỤNG TRÌNH QUẢN LÝ TÀI LIỆU TRÊN WEB</w:t>
                                    </w:r>
                                  </w:p>
                                </w:sdtContent>
                              </w:sdt>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rsidR="00AF7A8C" w:rsidRDefault="006E0294">
                                    <w:pPr>
                                      <w:pStyle w:val="Sub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Title and subtitle" style="position:absolute;left:0;text-align:left;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rsidR="00AF7A8C" w:rsidRDefault="001C4088">
                          <w:pPr>
                            <w:pStyle w:val="Logo"/>
                          </w:pPr>
                          <w:r>
                            <w:drawing>
                              <wp:inline distT="0" distB="0" distL="0" distR="0">
                                <wp:extent cx="5332521" cy="16478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0"/>
                                        <a:stretch>
                                          <a:fillRect/>
                                        </a:stretch>
                                      </pic:blipFill>
                                      <pic:spPr>
                                        <a:xfrm>
                                          <a:off x="0" y="0"/>
                                          <a:ext cx="5412945" cy="1672677"/>
                                        </a:xfrm>
                                        <a:prstGeom prst="rect">
                                          <a:avLst/>
                                        </a:prstGeom>
                                      </pic:spPr>
                                    </pic:pic>
                                  </a:graphicData>
                                </a:graphic>
                              </wp:inline>
                            </w:drawing>
                          </w:r>
                        </w:p>
                        <w:sdt>
                          <w:sdtPr>
                            <w:rPr>
                              <w:rFonts w:ascii="Times New Roman" w:hAnsi="Times New Roman" w:cs="Times New Roman"/>
                              <w:b/>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AF7A8C" w:rsidRPr="006E0294" w:rsidRDefault="006E0294">
                              <w:pPr>
                                <w:pStyle w:val="Title"/>
                                <w:rPr>
                                  <w:rFonts w:ascii="Times New Roman" w:hAnsi="Times New Roman" w:cs="Times New Roman"/>
                                  <w:b/>
                                </w:rPr>
                              </w:pPr>
                              <w:r w:rsidRPr="006E0294">
                                <w:rPr>
                                  <w:rFonts w:ascii="Times New Roman" w:hAnsi="Times New Roman" w:cs="Times New Roman"/>
                                  <w:b/>
                                </w:rPr>
                                <w:t>HƯỚNG DẪN SỬ DỤNG TRÌNH QUẢN LÝ TÀI LIỆU TRÊN WEB</w:t>
                              </w:r>
                            </w:p>
                          </w:sdtContent>
                        </w:sdt>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rsidR="00AF7A8C" w:rsidRDefault="006E0294">
                              <w:pPr>
                                <w:pStyle w:val="Subtitle"/>
                              </w:pPr>
                              <w:r>
                                <w:t xml:space="preserve">     </w:t>
                              </w:r>
                            </w:p>
                          </w:sdtContent>
                        </w:sdt>
                      </w:txbxContent>
                    </v:textbox>
                    <w10:wrap type="square" anchorx="margin" anchory="page"/>
                    <w10:anchorlock/>
                  </v:shape>
                </w:pict>
              </mc:Fallback>
            </mc:AlternateContent>
          </w:r>
          <w:r w:rsidRPr="006E0294">
            <w:rPr>
              <w:rFonts w:cs="Times New Roman"/>
              <w:noProof/>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7A8C" w:rsidRDefault="001C4088">
                                <w:pPr>
                                  <w:pStyle w:val="Subtitle"/>
                                </w:pPr>
                                <w:r>
                                  <w:t xml:space="preserve">Version </w:t>
                                </w:r>
                                <w:sdt>
                                  <w:sdtPr>
                                    <w:id w:val="725191026"/>
                                  </w:sdtPr>
                                  <w:sdtEndPr/>
                                  <w:sdtContent>
                                    <w:r w:rsidR="006E0294">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7-11-07T00:00:00Z">
                                    <w:dateFormat w:val="MMMM d, yyyy"/>
                                    <w:lid w:val="en-US"/>
                                    <w:storeMappedDataAs w:val="dateTime"/>
                                    <w:calendar w:val="gregorian"/>
                                  </w:date>
                                </w:sdtPr>
                                <w:sdtEndPr/>
                                <w:sdtContent>
                                  <w:p w:rsidR="00AF7A8C" w:rsidRDefault="006E0294">
                                    <w:pPr>
                                      <w:pStyle w:val="Subtitle"/>
                                    </w:pPr>
                                    <w:r>
                                      <w:t>November 7,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rsidR="00AF7A8C" w:rsidRDefault="001C4088">
                          <w:pPr>
                            <w:pStyle w:val="Subtitle"/>
                          </w:pPr>
                          <w:r>
                            <w:t xml:space="preserve">Version </w:t>
                          </w:r>
                          <w:sdt>
                            <w:sdtPr>
                              <w:id w:val="725191026"/>
                            </w:sdtPr>
                            <w:sdtEndPr/>
                            <w:sdtContent>
                              <w:r w:rsidR="006E0294">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7-11-07T00:00:00Z">
                              <w:dateFormat w:val="MMMM d, yyyy"/>
                              <w:lid w:val="en-US"/>
                              <w:storeMappedDataAs w:val="dateTime"/>
                              <w:calendar w:val="gregorian"/>
                            </w:date>
                          </w:sdtPr>
                          <w:sdtEndPr/>
                          <w:sdtContent>
                            <w:p w:rsidR="00AF7A8C" w:rsidRDefault="006E0294">
                              <w:pPr>
                                <w:pStyle w:val="Subtitle"/>
                              </w:pPr>
                              <w:r>
                                <w:t>November 7, 2017</w:t>
                              </w:r>
                            </w:p>
                          </w:sdtContent>
                        </w:sdt>
                      </w:txbxContent>
                    </v:textbox>
                    <w10:wrap type="square" anchorx="margin" anchory="page"/>
                    <w10:anchorlock/>
                  </v:shape>
                </w:pict>
              </mc:Fallback>
            </mc:AlternateContent>
          </w:r>
          <w:r w:rsidRPr="006E0294">
            <w:rPr>
              <w:rFonts w:cs="Times New Roman"/>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7C22B40"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sdtContent>
      </w:sdt>
      <w:r w:rsidR="002639EA">
        <w:rPr>
          <w:rFonts w:cs="Times New Roman"/>
          <w:noProof/>
          <w:color w:val="775F55" w:themeColor="text2"/>
          <w:sz w:val="32"/>
          <w:szCs w:val="32"/>
        </w:rPr>
        <w:br w:type="page"/>
      </w:r>
    </w:p>
    <w:sdt>
      <w:sdtPr>
        <w:id w:val="-1399671858"/>
        <w:docPartObj>
          <w:docPartGallery w:val="Table of Contents"/>
          <w:docPartUnique/>
        </w:docPartObj>
      </w:sdtPr>
      <w:sdtEndPr>
        <w:rPr>
          <w:rFonts w:eastAsiaTheme="minorEastAsia" w:cstheme="minorBidi"/>
          <w:bCs/>
          <w:caps w:val="0"/>
          <w:noProof/>
          <w:color w:val="auto"/>
          <w:sz w:val="28"/>
          <w:szCs w:val="22"/>
        </w:rPr>
      </w:sdtEndPr>
      <w:sdtContent>
        <w:p w:rsidR="002639EA" w:rsidRDefault="002639EA" w:rsidP="002639EA">
          <w:pPr>
            <w:pStyle w:val="TOCHeading"/>
            <w:ind w:left="0"/>
            <w:jc w:val="center"/>
          </w:pPr>
          <w:r>
            <w:t>NỘI DUNG</w:t>
          </w:r>
        </w:p>
        <w:p w:rsidR="002639EA" w:rsidRPr="002639EA" w:rsidRDefault="002639EA" w:rsidP="002639EA"/>
        <w:p w:rsidR="00A443B7" w:rsidRPr="00A443B7" w:rsidRDefault="002639EA">
          <w:pPr>
            <w:pStyle w:val="TOC1"/>
            <w:rPr>
              <w:rFonts w:asciiTheme="minorHAnsi" w:hAnsiTheme="minorHAnsi"/>
              <w:kern w:val="0"/>
              <w:sz w:val="24"/>
              <w:szCs w:val="24"/>
              <w:lang w:eastAsia="en-US"/>
              <w14:ligatures w14:val="none"/>
            </w:rPr>
          </w:pPr>
          <w:r w:rsidRPr="00A443B7">
            <w:rPr>
              <w:rFonts w:cs="Times New Roman"/>
              <w:sz w:val="24"/>
              <w:szCs w:val="24"/>
            </w:rPr>
            <w:fldChar w:fldCharType="begin"/>
          </w:r>
          <w:r w:rsidRPr="00A443B7">
            <w:rPr>
              <w:rFonts w:cs="Times New Roman"/>
              <w:sz w:val="24"/>
              <w:szCs w:val="24"/>
            </w:rPr>
            <w:instrText xml:space="preserve"> TOC \o "1-3" \h \z \u </w:instrText>
          </w:r>
          <w:r w:rsidRPr="00A443B7">
            <w:rPr>
              <w:rFonts w:cs="Times New Roman"/>
              <w:sz w:val="24"/>
              <w:szCs w:val="24"/>
            </w:rPr>
            <w:fldChar w:fldCharType="separate"/>
          </w:r>
          <w:hyperlink w:anchor="_Toc497808040" w:history="1">
            <w:r w:rsidR="00A443B7" w:rsidRPr="00A443B7">
              <w:rPr>
                <w:rStyle w:val="Hyperlink"/>
                <w:sz w:val="24"/>
                <w:szCs w:val="24"/>
              </w:rPr>
              <w:t>I.</w:t>
            </w:r>
            <w:r w:rsidR="00A443B7" w:rsidRPr="00A443B7">
              <w:rPr>
                <w:rFonts w:asciiTheme="minorHAnsi" w:hAnsiTheme="minorHAnsi"/>
                <w:kern w:val="0"/>
                <w:sz w:val="24"/>
                <w:szCs w:val="24"/>
                <w:lang w:eastAsia="en-US"/>
                <w14:ligatures w14:val="none"/>
              </w:rPr>
              <w:tab/>
            </w:r>
            <w:r w:rsidR="00A443B7" w:rsidRPr="00A443B7">
              <w:rPr>
                <w:rStyle w:val="Hyperlink"/>
                <w:sz w:val="24"/>
                <w:szCs w:val="24"/>
              </w:rPr>
              <w:t>ĐỐI TƯỢNG SỬ DỤNG TÀI LIỆU</w:t>
            </w:r>
            <w:r w:rsidR="00A443B7" w:rsidRPr="00A443B7">
              <w:rPr>
                <w:webHidden/>
                <w:sz w:val="24"/>
                <w:szCs w:val="24"/>
              </w:rPr>
              <w:tab/>
            </w:r>
            <w:r w:rsidR="00A443B7" w:rsidRPr="00A443B7">
              <w:rPr>
                <w:webHidden/>
                <w:sz w:val="24"/>
                <w:szCs w:val="24"/>
              </w:rPr>
              <w:fldChar w:fldCharType="begin"/>
            </w:r>
            <w:r w:rsidR="00A443B7" w:rsidRPr="00A443B7">
              <w:rPr>
                <w:webHidden/>
                <w:sz w:val="24"/>
                <w:szCs w:val="24"/>
              </w:rPr>
              <w:instrText xml:space="preserve"> PAGEREF _Toc497808040 \h </w:instrText>
            </w:r>
            <w:r w:rsidR="00A443B7" w:rsidRPr="00A443B7">
              <w:rPr>
                <w:webHidden/>
                <w:sz w:val="24"/>
                <w:szCs w:val="24"/>
              </w:rPr>
            </w:r>
            <w:r w:rsidR="00A443B7" w:rsidRPr="00A443B7">
              <w:rPr>
                <w:webHidden/>
                <w:sz w:val="24"/>
                <w:szCs w:val="24"/>
              </w:rPr>
              <w:fldChar w:fldCharType="separate"/>
            </w:r>
            <w:r w:rsidR="00A443B7" w:rsidRPr="00A443B7">
              <w:rPr>
                <w:webHidden/>
                <w:sz w:val="24"/>
                <w:szCs w:val="24"/>
              </w:rPr>
              <w:t>2</w:t>
            </w:r>
            <w:r w:rsidR="00A443B7" w:rsidRPr="00A443B7">
              <w:rPr>
                <w:webHidden/>
                <w:sz w:val="24"/>
                <w:szCs w:val="24"/>
              </w:rPr>
              <w:fldChar w:fldCharType="end"/>
            </w:r>
          </w:hyperlink>
        </w:p>
        <w:p w:rsidR="00A443B7" w:rsidRPr="00A443B7" w:rsidRDefault="00A443B7">
          <w:pPr>
            <w:pStyle w:val="TOC1"/>
            <w:rPr>
              <w:rFonts w:asciiTheme="minorHAnsi" w:hAnsiTheme="minorHAnsi"/>
              <w:kern w:val="0"/>
              <w:sz w:val="24"/>
              <w:szCs w:val="24"/>
              <w:lang w:eastAsia="en-US"/>
              <w14:ligatures w14:val="none"/>
            </w:rPr>
          </w:pPr>
          <w:hyperlink w:anchor="_Toc497808041" w:history="1">
            <w:r w:rsidRPr="00A443B7">
              <w:rPr>
                <w:rStyle w:val="Hyperlink"/>
                <w:sz w:val="24"/>
                <w:szCs w:val="24"/>
              </w:rPr>
              <w:t>II.</w:t>
            </w:r>
            <w:r w:rsidRPr="00A443B7">
              <w:rPr>
                <w:rFonts w:asciiTheme="minorHAnsi" w:hAnsiTheme="minorHAnsi"/>
                <w:kern w:val="0"/>
                <w:sz w:val="24"/>
                <w:szCs w:val="24"/>
                <w:lang w:eastAsia="en-US"/>
                <w14:ligatures w14:val="none"/>
              </w:rPr>
              <w:tab/>
            </w:r>
            <w:r w:rsidRPr="00A443B7">
              <w:rPr>
                <w:rStyle w:val="Hyperlink"/>
                <w:sz w:val="24"/>
                <w:szCs w:val="24"/>
              </w:rPr>
              <w:t>HƯỚNG DẪN SỬ DỤNG PHẦN MỀM</w:t>
            </w:r>
            <w:r w:rsidRPr="00A443B7">
              <w:rPr>
                <w:webHidden/>
                <w:sz w:val="24"/>
                <w:szCs w:val="24"/>
              </w:rPr>
              <w:tab/>
            </w:r>
            <w:r w:rsidRPr="00A443B7">
              <w:rPr>
                <w:webHidden/>
                <w:sz w:val="24"/>
                <w:szCs w:val="24"/>
              </w:rPr>
              <w:fldChar w:fldCharType="begin"/>
            </w:r>
            <w:r w:rsidRPr="00A443B7">
              <w:rPr>
                <w:webHidden/>
                <w:sz w:val="24"/>
                <w:szCs w:val="24"/>
              </w:rPr>
              <w:instrText xml:space="preserve"> PAGEREF _Toc497808041 \h </w:instrText>
            </w:r>
            <w:r w:rsidRPr="00A443B7">
              <w:rPr>
                <w:webHidden/>
                <w:sz w:val="24"/>
                <w:szCs w:val="24"/>
              </w:rPr>
            </w:r>
            <w:r w:rsidRPr="00A443B7">
              <w:rPr>
                <w:webHidden/>
                <w:sz w:val="24"/>
                <w:szCs w:val="24"/>
              </w:rPr>
              <w:fldChar w:fldCharType="separate"/>
            </w:r>
            <w:r w:rsidRPr="00A443B7">
              <w:rPr>
                <w:webHidden/>
                <w:sz w:val="24"/>
                <w:szCs w:val="24"/>
              </w:rPr>
              <w:t>2</w:t>
            </w:r>
            <w:r w:rsidRPr="00A443B7">
              <w:rPr>
                <w:webHidden/>
                <w:sz w:val="24"/>
                <w:szCs w:val="24"/>
              </w:rPr>
              <w:fldChar w:fldCharType="end"/>
            </w:r>
          </w:hyperlink>
        </w:p>
        <w:p w:rsidR="002639EA" w:rsidRDefault="002639EA">
          <w:r w:rsidRPr="00A443B7">
            <w:rPr>
              <w:rFonts w:cs="Times New Roman"/>
              <w:b/>
              <w:bCs/>
              <w:noProof/>
              <w:sz w:val="24"/>
              <w:szCs w:val="24"/>
            </w:rPr>
            <w:fldChar w:fldCharType="end"/>
          </w:r>
        </w:p>
      </w:sdtContent>
    </w:sdt>
    <w:p w:rsidR="002639EA" w:rsidRDefault="002639EA">
      <w:pPr>
        <w:spacing w:after="240" w:line="252" w:lineRule="auto"/>
        <w:ind w:left="0" w:right="0"/>
        <w:rPr>
          <w:rFonts w:cs="Times New Roman"/>
          <w:noProof/>
          <w:color w:val="775F55" w:themeColor="text2"/>
          <w:sz w:val="32"/>
          <w:szCs w:val="32"/>
        </w:rPr>
      </w:pPr>
      <w:r>
        <w:rPr>
          <w:rFonts w:cs="Times New Roman"/>
          <w:noProof/>
          <w:color w:val="775F55" w:themeColor="text2"/>
          <w:sz w:val="32"/>
          <w:szCs w:val="32"/>
        </w:rPr>
        <w:br w:type="page"/>
      </w:r>
    </w:p>
    <w:p w:rsidR="002639EA" w:rsidRDefault="002639EA">
      <w:pPr>
        <w:spacing w:after="240" w:line="252" w:lineRule="auto"/>
        <w:ind w:left="0" w:right="0"/>
        <w:rPr>
          <w:rFonts w:cs="Times New Roman"/>
          <w:noProof/>
          <w:color w:val="775F55" w:themeColor="text2"/>
          <w:sz w:val="32"/>
          <w:szCs w:val="32"/>
        </w:rPr>
      </w:pPr>
    </w:p>
    <w:p w:rsidR="00AF7A8C" w:rsidRDefault="002639EA" w:rsidP="002639EA">
      <w:pPr>
        <w:pStyle w:val="Heading1"/>
        <w:numPr>
          <w:ilvl w:val="0"/>
          <w:numId w:val="4"/>
        </w:numPr>
        <w:rPr>
          <w:noProof/>
        </w:rPr>
      </w:pPr>
      <w:bookmarkStart w:id="0" w:name="_Toc497808040"/>
      <w:r>
        <w:rPr>
          <w:noProof/>
        </w:rPr>
        <w:t>ĐỐI TƯỢNG SỬ DỤNG TÀI LIỆU</w:t>
      </w:r>
      <w:bookmarkEnd w:id="0"/>
    </w:p>
    <w:p w:rsidR="00A443B7" w:rsidRPr="00174E2D" w:rsidRDefault="00A443B7" w:rsidP="00A443B7">
      <w:pPr>
        <w:pStyle w:val="ListParagraph"/>
        <w:numPr>
          <w:ilvl w:val="0"/>
          <w:numId w:val="5"/>
        </w:numPr>
      </w:pPr>
      <w:r>
        <w:t>Cán bộ nhân viên FPT IS có mong muốn hay nhu cầu sử dụng trình quản lý tài liệu công ty</w:t>
      </w:r>
    </w:p>
    <w:p w:rsidR="002639EA" w:rsidRDefault="002639EA" w:rsidP="002639EA">
      <w:pPr>
        <w:pStyle w:val="Heading1"/>
        <w:numPr>
          <w:ilvl w:val="0"/>
          <w:numId w:val="4"/>
        </w:numPr>
      </w:pPr>
      <w:bookmarkStart w:id="1" w:name="_Toc497808041"/>
      <w:r>
        <w:t>HƯỚNG DẪN SỬ DỤNG PHẦN MỀM</w:t>
      </w:r>
      <w:bookmarkEnd w:id="1"/>
    </w:p>
    <w:p w:rsidR="002D1390" w:rsidRDefault="002D1390" w:rsidP="002D1390">
      <w:pPr>
        <w:pStyle w:val="ListParagraph"/>
        <w:numPr>
          <w:ilvl w:val="0"/>
          <w:numId w:val="5"/>
        </w:numPr>
      </w:pPr>
      <w:r>
        <w:t>Trình quản lý tài liệu hướng đến 2 đối tượng cơ bản: nhân viên thông thường và quản trị hệ thống</w:t>
      </w:r>
    </w:p>
    <w:p w:rsidR="002D1390" w:rsidRDefault="002D1390" w:rsidP="002D1390">
      <w:pPr>
        <w:pStyle w:val="ListParagraph"/>
        <w:numPr>
          <w:ilvl w:val="0"/>
          <w:numId w:val="5"/>
        </w:numPr>
      </w:pPr>
      <w:r>
        <w:t>Nhân viên thông thường chỉ được phép thao tác dữ liệu liên quan đến bản thân, không có quyền truy xuất vào các dữ liệu của nhân viên khác hay các tài liệu không thuộc quyền quản lý của nhân viên</w:t>
      </w:r>
    </w:p>
    <w:p w:rsidR="002D1390" w:rsidRPr="002D1390" w:rsidRDefault="002D1390" w:rsidP="002D1390">
      <w:pPr>
        <w:pStyle w:val="ListParagraph"/>
        <w:numPr>
          <w:ilvl w:val="0"/>
          <w:numId w:val="5"/>
        </w:numPr>
      </w:pPr>
      <w:r>
        <w:t>Quản trị hệ thống được phép thao tác toàn bộ dữ liệu của các nhân viên và các tài liệu trong công ty</w:t>
      </w:r>
    </w:p>
    <w:p w:rsidR="002D1390" w:rsidRDefault="002D1390" w:rsidP="002D1390">
      <w:pPr>
        <w:pStyle w:val="Heading2"/>
        <w:numPr>
          <w:ilvl w:val="0"/>
          <w:numId w:val="6"/>
        </w:numPr>
      </w:pPr>
      <w:r>
        <w:t>phạm vi sử dụng của quản trị hệ thống</w:t>
      </w:r>
    </w:p>
    <w:p w:rsidR="002D1390" w:rsidRDefault="00E01754" w:rsidP="00E01754">
      <w:pPr>
        <w:pStyle w:val="ListParagraph"/>
        <w:numPr>
          <w:ilvl w:val="0"/>
          <w:numId w:val="5"/>
        </w:numPr>
      </w:pPr>
      <w:r>
        <w:t>Với lần đầu truy cập vào hệ thống, màn hình đăng nhập sẽ được hiển thị đầu tiên</w:t>
      </w:r>
    </w:p>
    <w:p w:rsidR="00E01754" w:rsidRDefault="00E01754" w:rsidP="00E01754">
      <w:pPr>
        <w:pStyle w:val="ListParagraph"/>
        <w:ind w:left="792"/>
      </w:pPr>
    </w:p>
    <w:p w:rsidR="00E01754" w:rsidRDefault="00E01754" w:rsidP="00E01754">
      <w:pPr>
        <w:pStyle w:val="ListParagraph"/>
        <w:ind w:left="792"/>
      </w:pPr>
      <w:r>
        <w:rPr>
          <w:noProof/>
        </w:rPr>
        <w:drawing>
          <wp:inline distT="0" distB="0" distL="0" distR="0">
            <wp:extent cx="5934075" cy="2819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E01754" w:rsidRDefault="00E01754" w:rsidP="00E01754">
      <w:pPr>
        <w:pStyle w:val="ListParagraph"/>
        <w:numPr>
          <w:ilvl w:val="0"/>
          <w:numId w:val="5"/>
        </w:numPr>
      </w:pPr>
      <w:r>
        <w:t>Đăng nhập với tên tài khoản: huynq1 – mật khẩu: 123456 để truy cập vào trang quản trị hệ thống</w:t>
      </w:r>
    </w:p>
    <w:p w:rsidR="00E01754" w:rsidRDefault="00E01754" w:rsidP="00E01754">
      <w:pPr>
        <w:pStyle w:val="ListParagraph"/>
        <w:numPr>
          <w:ilvl w:val="0"/>
          <w:numId w:val="5"/>
        </w:numPr>
      </w:pPr>
      <w:r>
        <w:t>Sau khi đăng nhập vào trang quản trị</w:t>
      </w:r>
    </w:p>
    <w:p w:rsidR="00E01754" w:rsidRDefault="00E01754" w:rsidP="00E01754">
      <w:pPr>
        <w:pStyle w:val="ListParagraph"/>
        <w:ind w:left="792"/>
      </w:pPr>
      <w:r>
        <w:rPr>
          <w:noProof/>
        </w:rPr>
        <w:lastRenderedPageBreak/>
        <w:drawing>
          <wp:inline distT="0" distB="0" distL="0" distR="0">
            <wp:extent cx="568642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3048000"/>
                    </a:xfrm>
                    <a:prstGeom prst="rect">
                      <a:avLst/>
                    </a:prstGeom>
                    <a:noFill/>
                    <a:ln>
                      <a:noFill/>
                    </a:ln>
                  </pic:spPr>
                </pic:pic>
              </a:graphicData>
            </a:graphic>
          </wp:inline>
        </w:drawing>
      </w:r>
    </w:p>
    <w:p w:rsidR="00E01754" w:rsidRDefault="00E01754" w:rsidP="00E01754">
      <w:pPr>
        <w:pStyle w:val="ListParagraph"/>
        <w:ind w:left="792"/>
      </w:pPr>
    </w:p>
    <w:p w:rsidR="00E01754" w:rsidRDefault="00E01754" w:rsidP="00E01754">
      <w:pPr>
        <w:pStyle w:val="ListParagraph"/>
        <w:numPr>
          <w:ilvl w:val="0"/>
          <w:numId w:val="5"/>
        </w:numPr>
      </w:pPr>
      <w:r>
        <w:t>Kể từ lần truy cập sau, trình duyệt sẽ tự động chuyển đến trang hệ thống trên mà không cần phải qua bước đăng nhập (trừ khi đăng xuất trước đó)</w:t>
      </w:r>
    </w:p>
    <w:p w:rsidR="00E01754" w:rsidRDefault="00E01754" w:rsidP="00E01754">
      <w:pPr>
        <w:pStyle w:val="ListParagraph"/>
        <w:numPr>
          <w:ilvl w:val="0"/>
          <w:numId w:val="5"/>
        </w:numPr>
        <w:rPr>
          <w:b/>
        </w:rPr>
      </w:pPr>
      <w:r>
        <w:t>Các dữ liệu có thể thao tác được gồm các dữ liệu về</w:t>
      </w:r>
      <w:r w:rsidRPr="00E01754">
        <w:rPr>
          <w:b/>
        </w:rPr>
        <w:t>: Nhân viên, Khách hàng, Tư vấn, Nghiên cứu, Hội thảo, Tài liệu</w:t>
      </w:r>
    </w:p>
    <w:p w:rsidR="00E01754" w:rsidRDefault="00E01754" w:rsidP="00E01754">
      <w:pPr>
        <w:pStyle w:val="Heading3"/>
        <w:numPr>
          <w:ilvl w:val="0"/>
          <w:numId w:val="7"/>
        </w:numPr>
      </w:pPr>
      <w:r>
        <w:t>NHÂN VIÊN</w:t>
      </w:r>
    </w:p>
    <w:p w:rsidR="00E01754" w:rsidRDefault="00E03909" w:rsidP="00E03909">
      <w:pPr>
        <w:pStyle w:val="ListParagraph"/>
        <w:numPr>
          <w:ilvl w:val="0"/>
          <w:numId w:val="5"/>
        </w:numPr>
      </w:pPr>
      <w:r>
        <w:t>Nhấn vào lựa chọn nhân viên tại menu bên trái (khi ở chế độ màn hình lớn – trên desktop) hoặc trên thanh taskbar (khi ở chế độ màn hình tầm trung, nhỏ - màn hình tablet, mobile)</w:t>
      </w:r>
    </w:p>
    <w:p w:rsidR="00E03909" w:rsidRDefault="00E03909" w:rsidP="00E03909">
      <w:pPr>
        <w:pStyle w:val="ListParagraph"/>
        <w:ind w:left="792"/>
      </w:pPr>
    </w:p>
    <w:p w:rsidR="00E03909" w:rsidRDefault="00E03909" w:rsidP="00E03909">
      <w:pPr>
        <w:pStyle w:val="ListParagraph"/>
        <w:ind w:left="792"/>
      </w:pPr>
      <w:r>
        <w:rPr>
          <w:noProof/>
        </w:rPr>
        <w:drawing>
          <wp:inline distT="0" distB="0" distL="0" distR="0">
            <wp:extent cx="5724525" cy="25810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472" cy="2585967"/>
                    </a:xfrm>
                    <a:prstGeom prst="rect">
                      <a:avLst/>
                    </a:prstGeom>
                    <a:noFill/>
                    <a:ln>
                      <a:noFill/>
                    </a:ln>
                  </pic:spPr>
                </pic:pic>
              </a:graphicData>
            </a:graphic>
          </wp:inline>
        </w:drawing>
      </w:r>
    </w:p>
    <w:p w:rsidR="00E03909" w:rsidRDefault="00E03909" w:rsidP="00E03909">
      <w:pPr>
        <w:pStyle w:val="ListParagraph"/>
        <w:ind w:left="792"/>
        <w:jc w:val="center"/>
      </w:pPr>
      <w:r>
        <w:t>Màn hình lớn (Desktop)</w:t>
      </w:r>
    </w:p>
    <w:p w:rsidR="00E03909" w:rsidRDefault="00E03909" w:rsidP="00E03909">
      <w:pPr>
        <w:pStyle w:val="ListParagraph"/>
        <w:ind w:left="792"/>
        <w:jc w:val="center"/>
      </w:pPr>
      <w:r>
        <w:rPr>
          <w:noProof/>
        </w:rPr>
        <w:lastRenderedPageBreak/>
        <w:drawing>
          <wp:inline distT="0" distB="0" distL="0" distR="0">
            <wp:extent cx="4400550" cy="3466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440" cy="3475831"/>
                    </a:xfrm>
                    <a:prstGeom prst="rect">
                      <a:avLst/>
                    </a:prstGeom>
                    <a:noFill/>
                    <a:ln>
                      <a:noFill/>
                    </a:ln>
                  </pic:spPr>
                </pic:pic>
              </a:graphicData>
            </a:graphic>
          </wp:inline>
        </w:drawing>
      </w:r>
    </w:p>
    <w:p w:rsidR="00E03909" w:rsidRPr="00E03909" w:rsidRDefault="00E03909" w:rsidP="00E03909">
      <w:pPr>
        <w:ind w:left="0"/>
        <w:jc w:val="center"/>
        <w:rPr>
          <w:i/>
          <w:sz w:val="24"/>
          <w:szCs w:val="24"/>
        </w:rPr>
      </w:pPr>
      <w:r w:rsidRPr="00E03909">
        <w:rPr>
          <w:i/>
          <w:sz w:val="24"/>
          <w:szCs w:val="24"/>
        </w:rPr>
        <w:t>Nhấn vào kí hiệu trên để mở rộng thanh taskbar</w:t>
      </w:r>
    </w:p>
    <w:p w:rsidR="00E03909" w:rsidRPr="00E03909" w:rsidRDefault="00E03909" w:rsidP="00E03909">
      <w:pPr>
        <w:ind w:left="0"/>
        <w:jc w:val="center"/>
        <w:rPr>
          <w:i/>
        </w:rPr>
      </w:pPr>
      <w:r>
        <w:rPr>
          <w:i/>
          <w:noProof/>
        </w:rPr>
        <w:drawing>
          <wp:inline distT="0" distB="0" distL="0" distR="0">
            <wp:extent cx="3495675" cy="3276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4368" cy="3284748"/>
                    </a:xfrm>
                    <a:prstGeom prst="rect">
                      <a:avLst/>
                    </a:prstGeom>
                    <a:noFill/>
                    <a:ln>
                      <a:noFill/>
                    </a:ln>
                  </pic:spPr>
                </pic:pic>
              </a:graphicData>
            </a:graphic>
          </wp:inline>
        </w:drawing>
      </w:r>
    </w:p>
    <w:p w:rsidR="002D1390" w:rsidRPr="00E03909" w:rsidRDefault="00E03909" w:rsidP="00E03909">
      <w:pPr>
        <w:jc w:val="center"/>
        <w:rPr>
          <w:i/>
          <w:sz w:val="24"/>
          <w:szCs w:val="24"/>
        </w:rPr>
      </w:pPr>
      <w:r w:rsidRPr="00E03909">
        <w:rPr>
          <w:i/>
          <w:sz w:val="24"/>
          <w:szCs w:val="24"/>
        </w:rPr>
        <w:t>Chọn lựa chọn nhân viên</w:t>
      </w:r>
    </w:p>
    <w:p w:rsidR="00E03909" w:rsidRPr="00E03909" w:rsidRDefault="00E03909" w:rsidP="00E03909">
      <w:pPr>
        <w:jc w:val="center"/>
      </w:pPr>
      <w:r>
        <w:t>Màn hình nhỏ và tầm trung</w:t>
      </w:r>
    </w:p>
    <w:p w:rsidR="002D1390" w:rsidRPr="002D1390" w:rsidRDefault="002D1390" w:rsidP="002D1390"/>
    <w:p w:rsidR="002D1390" w:rsidRDefault="00E03909" w:rsidP="00E03909">
      <w:pPr>
        <w:pStyle w:val="ListParagraph"/>
        <w:numPr>
          <w:ilvl w:val="0"/>
          <w:numId w:val="5"/>
        </w:numPr>
      </w:pPr>
      <w:r>
        <w:lastRenderedPageBreak/>
        <w:t>Danh sách nhân viên sẽ hiển thị như sau:</w:t>
      </w:r>
    </w:p>
    <w:p w:rsidR="00E03909" w:rsidRDefault="00E03909" w:rsidP="00E03909">
      <w:pPr>
        <w:pStyle w:val="ListParagraph"/>
        <w:ind w:left="792"/>
      </w:pPr>
      <w:r>
        <w:rPr>
          <w:noProof/>
        </w:rPr>
        <w:drawing>
          <wp:inline distT="0" distB="0" distL="0" distR="0">
            <wp:extent cx="568642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3133725"/>
                    </a:xfrm>
                    <a:prstGeom prst="rect">
                      <a:avLst/>
                    </a:prstGeom>
                    <a:noFill/>
                    <a:ln>
                      <a:noFill/>
                    </a:ln>
                  </pic:spPr>
                </pic:pic>
              </a:graphicData>
            </a:graphic>
          </wp:inline>
        </w:drawing>
      </w:r>
    </w:p>
    <w:p w:rsidR="00656543" w:rsidRDefault="00656543" w:rsidP="00E03909">
      <w:pPr>
        <w:pStyle w:val="ListParagraph"/>
        <w:ind w:left="792"/>
      </w:pPr>
    </w:p>
    <w:p w:rsidR="00656543" w:rsidRDefault="00656543" w:rsidP="00656543">
      <w:pPr>
        <w:pStyle w:val="ListParagraph"/>
        <w:numPr>
          <w:ilvl w:val="0"/>
          <w:numId w:val="5"/>
        </w:numPr>
      </w:pPr>
      <w:r>
        <w:t>Muốn xóa nhân viên, nhấn vào biểu tượng x ngay bên phải mỗi dòng thông tin cần xóa</w:t>
      </w:r>
    </w:p>
    <w:p w:rsidR="00656543" w:rsidRDefault="00656543" w:rsidP="00656543">
      <w:pPr>
        <w:pStyle w:val="ListParagraph"/>
        <w:ind w:left="792"/>
      </w:pPr>
      <w:r>
        <w:rPr>
          <w:noProof/>
        </w:rPr>
        <w:drawing>
          <wp:inline distT="0" distB="0" distL="0" distR="0">
            <wp:extent cx="5943600" cy="32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rsidR="00656543" w:rsidRDefault="00656543" w:rsidP="00656543">
      <w:pPr>
        <w:pStyle w:val="ListParagraph"/>
        <w:ind w:left="792"/>
      </w:pPr>
    </w:p>
    <w:p w:rsidR="00656543" w:rsidRDefault="00656543" w:rsidP="00656543">
      <w:pPr>
        <w:pStyle w:val="ListParagraph"/>
        <w:numPr>
          <w:ilvl w:val="0"/>
          <w:numId w:val="5"/>
        </w:numPr>
      </w:pPr>
      <w:r>
        <w:t>Để truy cập vào một nhân viên cụ thể, có hai phương thức:</w:t>
      </w:r>
    </w:p>
    <w:p w:rsidR="00656543" w:rsidRDefault="00656543" w:rsidP="00656543">
      <w:pPr>
        <w:pStyle w:val="ListParagraph"/>
        <w:numPr>
          <w:ilvl w:val="0"/>
          <w:numId w:val="9"/>
        </w:numPr>
      </w:pPr>
      <w:r>
        <w:t>Nhấn vào một trong các dòng thông tin nhân viên trong danh sách</w:t>
      </w:r>
    </w:p>
    <w:p w:rsidR="00656543" w:rsidRDefault="00656543" w:rsidP="00656543">
      <w:pPr>
        <w:pStyle w:val="ListParagraph"/>
        <w:numPr>
          <w:ilvl w:val="0"/>
          <w:numId w:val="9"/>
        </w:numPr>
      </w:pPr>
      <w:r>
        <w:t>Mở hộp thoại “Truy cập nhanh” ở phần trên màn hình</w:t>
      </w:r>
    </w:p>
    <w:p w:rsidR="00656543" w:rsidRDefault="00656543" w:rsidP="00656543">
      <w:pPr>
        <w:pStyle w:val="ListParagraph"/>
        <w:ind w:left="1152"/>
      </w:pPr>
      <w:r>
        <w:rPr>
          <w:noProof/>
        </w:rPr>
        <w:drawing>
          <wp:inline distT="0" distB="0" distL="0" distR="0">
            <wp:extent cx="5362575" cy="2514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2514600"/>
                    </a:xfrm>
                    <a:prstGeom prst="rect">
                      <a:avLst/>
                    </a:prstGeom>
                    <a:noFill/>
                    <a:ln>
                      <a:noFill/>
                    </a:ln>
                  </pic:spPr>
                </pic:pic>
              </a:graphicData>
            </a:graphic>
          </wp:inline>
        </w:drawing>
      </w:r>
    </w:p>
    <w:p w:rsidR="00656543" w:rsidRDefault="00656543" w:rsidP="00656543">
      <w:pPr>
        <w:pStyle w:val="ListParagraph"/>
        <w:ind w:left="1152"/>
      </w:pPr>
    </w:p>
    <w:p w:rsidR="00656543" w:rsidRDefault="00656543" w:rsidP="00D252C5">
      <w:pPr>
        <w:pStyle w:val="ListParagraph"/>
        <w:numPr>
          <w:ilvl w:val="1"/>
          <w:numId w:val="5"/>
        </w:numPr>
      </w:pPr>
      <w:r>
        <w:lastRenderedPageBreak/>
        <w:t xml:space="preserve">Sau khi hộp thoại được mở, nhập </w:t>
      </w:r>
      <w:r w:rsidR="00D252C5">
        <w:t>một số ký tự sẽ hiện ra những danh sách nhân viên có tên chứa các ký tự vừa nhập</w:t>
      </w:r>
    </w:p>
    <w:p w:rsidR="00D252C5" w:rsidRDefault="00D252C5" w:rsidP="00D252C5">
      <w:pPr>
        <w:pStyle w:val="ListParagraph"/>
        <w:ind w:left="1152"/>
      </w:pPr>
      <w:r>
        <w:rPr>
          <w:noProof/>
        </w:rPr>
        <w:drawing>
          <wp:inline distT="0" distB="0" distL="0" distR="0">
            <wp:extent cx="5400675" cy="1828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rsidR="00D252C5" w:rsidRDefault="00D252C5" w:rsidP="00D252C5">
      <w:pPr>
        <w:pStyle w:val="ListParagraph"/>
        <w:ind w:left="1152"/>
      </w:pPr>
    </w:p>
    <w:p w:rsidR="00D252C5" w:rsidRDefault="00D252C5" w:rsidP="00D252C5">
      <w:pPr>
        <w:pStyle w:val="ListParagraph"/>
        <w:numPr>
          <w:ilvl w:val="1"/>
          <w:numId w:val="5"/>
        </w:numPr>
      </w:pPr>
      <w:r>
        <w:t>Chọn một tên nhân viên, sau đó nhân Enter hoặc biểu tượng hình mũi tên bên phải để truy cập vào chi tiết nhân viên</w:t>
      </w:r>
    </w:p>
    <w:p w:rsidR="00D252C5" w:rsidRDefault="00D252C5" w:rsidP="00D252C5">
      <w:pPr>
        <w:pStyle w:val="ListParagraph"/>
        <w:ind w:left="1152"/>
      </w:pPr>
      <w:r>
        <w:rPr>
          <w:noProof/>
        </w:rPr>
        <w:drawing>
          <wp:inline distT="0" distB="0" distL="0" distR="0">
            <wp:extent cx="543877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685800"/>
                    </a:xfrm>
                    <a:prstGeom prst="rect">
                      <a:avLst/>
                    </a:prstGeom>
                    <a:noFill/>
                    <a:ln>
                      <a:noFill/>
                    </a:ln>
                  </pic:spPr>
                </pic:pic>
              </a:graphicData>
            </a:graphic>
          </wp:inline>
        </w:drawing>
      </w:r>
    </w:p>
    <w:p w:rsidR="00D252C5" w:rsidRDefault="00D252C5" w:rsidP="00D252C5">
      <w:pPr>
        <w:pStyle w:val="ListParagraph"/>
        <w:ind w:left="1152"/>
        <w:rPr>
          <w:i/>
        </w:rPr>
      </w:pPr>
      <w:r>
        <w:rPr>
          <w:i/>
        </w:rPr>
        <w:t>Nhấn enter hoặc biểu tượng được khoanh đỏ để truy cập vào chi tiết nhân viên</w:t>
      </w:r>
    </w:p>
    <w:p w:rsidR="00D252C5" w:rsidRDefault="00D252C5" w:rsidP="00D252C5">
      <w:pPr>
        <w:pStyle w:val="ListParagraph"/>
        <w:numPr>
          <w:ilvl w:val="0"/>
          <w:numId w:val="9"/>
        </w:numPr>
      </w:pPr>
      <w:r>
        <w:t>Thông tin chi tiết nhân viên được hiển thị như bên dưới</w:t>
      </w:r>
    </w:p>
    <w:p w:rsidR="00D252C5" w:rsidRDefault="00D252C5" w:rsidP="00D252C5">
      <w:pPr>
        <w:pStyle w:val="ListParagraph"/>
        <w:ind w:left="1152"/>
      </w:pPr>
      <w:r>
        <w:rPr>
          <w:noProof/>
        </w:rPr>
        <w:drawing>
          <wp:inline distT="0" distB="0" distL="0" distR="0">
            <wp:extent cx="5514975" cy="30175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017520"/>
                    </a:xfrm>
                    <a:prstGeom prst="rect">
                      <a:avLst/>
                    </a:prstGeom>
                    <a:noFill/>
                    <a:ln>
                      <a:noFill/>
                    </a:ln>
                  </pic:spPr>
                </pic:pic>
              </a:graphicData>
            </a:graphic>
          </wp:inline>
        </w:drawing>
      </w:r>
    </w:p>
    <w:p w:rsidR="00976BC6" w:rsidRDefault="00976BC6" w:rsidP="00D252C5">
      <w:pPr>
        <w:pStyle w:val="ListParagraph"/>
        <w:ind w:left="1152"/>
      </w:pPr>
    </w:p>
    <w:p w:rsidR="00976BC6" w:rsidRDefault="00976BC6" w:rsidP="00976BC6">
      <w:pPr>
        <w:pStyle w:val="ListParagraph"/>
        <w:numPr>
          <w:ilvl w:val="0"/>
          <w:numId w:val="9"/>
        </w:numPr>
      </w:pPr>
      <w:r>
        <w:t>Nhấn vào biểu tương trên thanh tiêu đề để quay trở lại danh sách nhân viên</w:t>
      </w:r>
    </w:p>
    <w:p w:rsidR="00976BC6" w:rsidRDefault="00976BC6" w:rsidP="00976BC6">
      <w:pPr>
        <w:pStyle w:val="ListParagraph"/>
        <w:ind w:left="1152"/>
      </w:pPr>
      <w:r>
        <w:rPr>
          <w:noProof/>
        </w:rPr>
        <w:lastRenderedPageBreak/>
        <w:drawing>
          <wp:inline distT="0" distB="0" distL="0" distR="0">
            <wp:extent cx="5514975" cy="3657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365760"/>
                    </a:xfrm>
                    <a:prstGeom prst="rect">
                      <a:avLst/>
                    </a:prstGeom>
                    <a:noFill/>
                    <a:ln>
                      <a:noFill/>
                    </a:ln>
                  </pic:spPr>
                </pic:pic>
              </a:graphicData>
            </a:graphic>
          </wp:inline>
        </w:drawing>
      </w:r>
    </w:p>
    <w:p w:rsidR="00F00C0D" w:rsidRPr="00D252C5" w:rsidRDefault="00F00C0D" w:rsidP="00976BC6">
      <w:pPr>
        <w:pStyle w:val="ListParagraph"/>
        <w:ind w:left="1152"/>
      </w:pPr>
    </w:p>
    <w:p w:rsidR="002D1390" w:rsidRDefault="00C64686" w:rsidP="00C64686">
      <w:pPr>
        <w:pStyle w:val="ListParagraph"/>
        <w:numPr>
          <w:ilvl w:val="0"/>
          <w:numId w:val="5"/>
        </w:numPr>
      </w:pPr>
      <w:r>
        <w:t>Để thêm nhân viên mới, nhấp vào biểu tượng + trên thanh tiêu đề</w:t>
      </w:r>
    </w:p>
    <w:p w:rsidR="00FD3E02" w:rsidRDefault="00FD3E02" w:rsidP="00FD3E02">
      <w:pPr>
        <w:pStyle w:val="ListParagraph"/>
        <w:ind w:left="792"/>
      </w:pPr>
      <w:r>
        <w:rPr>
          <w:noProof/>
        </w:rPr>
        <w:drawing>
          <wp:inline distT="0" distB="0" distL="0" distR="0">
            <wp:extent cx="5943600" cy="36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rsidR="00F00C0D" w:rsidRPr="002D1390" w:rsidRDefault="00F00C0D" w:rsidP="00FD3E02">
      <w:pPr>
        <w:pStyle w:val="ListParagraph"/>
        <w:ind w:left="792"/>
      </w:pPr>
    </w:p>
    <w:p w:rsidR="002D1390" w:rsidRDefault="00FD3E02" w:rsidP="00FD3E02">
      <w:pPr>
        <w:pStyle w:val="ListParagraph"/>
        <w:numPr>
          <w:ilvl w:val="0"/>
          <w:numId w:val="5"/>
        </w:numPr>
      </w:pPr>
      <w:r>
        <w:t>Màn hình thêm nhân viên được hiển thị như sau:</w:t>
      </w:r>
    </w:p>
    <w:p w:rsidR="00FD3E02" w:rsidRDefault="00FD3E02" w:rsidP="00FD3E02">
      <w:pPr>
        <w:pStyle w:val="ListParagraph"/>
        <w:ind w:left="792"/>
      </w:pPr>
      <w:r>
        <w:rPr>
          <w:noProof/>
        </w:rPr>
        <w:drawing>
          <wp:inline distT="0" distB="0" distL="0" distR="0">
            <wp:extent cx="5934075" cy="2895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FD3E02" w:rsidRPr="00FD3E02" w:rsidRDefault="00FD3E02" w:rsidP="00FD3E02">
      <w:pPr>
        <w:pStyle w:val="ListParagraph"/>
        <w:numPr>
          <w:ilvl w:val="0"/>
          <w:numId w:val="5"/>
        </w:numPr>
      </w:pPr>
      <w:r>
        <w:t xml:space="preserve">Hai trường bắt buộc để nhập thông tin nhân viên mới là </w:t>
      </w:r>
      <w:r w:rsidRPr="00FD3E02">
        <w:rPr>
          <w:b/>
        </w:rPr>
        <w:t>Tên nhân viên</w:t>
      </w:r>
      <w:r>
        <w:rPr>
          <w:b/>
        </w:rPr>
        <w:t xml:space="preserve"> </w:t>
      </w:r>
      <w:r>
        <w:t xml:space="preserve">và </w:t>
      </w:r>
      <w:r w:rsidRPr="00FD3E02">
        <w:rPr>
          <w:b/>
        </w:rPr>
        <w:t>Email</w:t>
      </w:r>
      <w:r>
        <w:rPr>
          <w:b/>
        </w:rPr>
        <w:t xml:space="preserve">, </w:t>
      </w:r>
      <w:r>
        <w:t>đồng thời email phải hợp lệ</w:t>
      </w:r>
    </w:p>
    <w:p w:rsidR="00FD3E02" w:rsidRDefault="00FD3E02" w:rsidP="00FD3E02">
      <w:pPr>
        <w:pStyle w:val="ListParagraph"/>
        <w:numPr>
          <w:ilvl w:val="0"/>
          <w:numId w:val="5"/>
        </w:numPr>
        <w:rPr>
          <w:b/>
        </w:rPr>
      </w:pPr>
      <w:r>
        <w:t xml:space="preserve">Để kiểm tra tính hợp lệ của Email, nhập dữ liệu sau đó nhấn vào </w:t>
      </w:r>
      <w:r w:rsidRPr="00FD3E02">
        <w:rPr>
          <w:b/>
        </w:rPr>
        <w:t>Kiểm tra email</w:t>
      </w:r>
    </w:p>
    <w:p w:rsidR="00FD3E02" w:rsidRDefault="00FD3E02" w:rsidP="00FD3E02">
      <w:pPr>
        <w:pStyle w:val="ListParagraph"/>
        <w:ind w:left="792"/>
        <w:rPr>
          <w:b/>
        </w:rPr>
      </w:pPr>
      <w:r>
        <w:rPr>
          <w:b/>
          <w:noProof/>
        </w:rPr>
        <w:drawing>
          <wp:inline distT="0" distB="0" distL="0" distR="0">
            <wp:extent cx="5943600" cy="78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rsidR="00FD3E02" w:rsidRPr="00FD3E02" w:rsidRDefault="00FD3E02" w:rsidP="00FD3E02">
      <w:pPr>
        <w:pStyle w:val="ListParagraph"/>
        <w:numPr>
          <w:ilvl w:val="0"/>
          <w:numId w:val="5"/>
        </w:numPr>
        <w:rPr>
          <w:b/>
        </w:rPr>
      </w:pPr>
      <w:r>
        <w:t>Email hợp lệ</w:t>
      </w:r>
    </w:p>
    <w:p w:rsidR="00FD3E02" w:rsidRDefault="00FD3E02" w:rsidP="00FD3E02">
      <w:pPr>
        <w:pStyle w:val="ListParagraph"/>
        <w:ind w:left="792"/>
        <w:rPr>
          <w:b/>
        </w:rPr>
      </w:pPr>
      <w:r>
        <w:rPr>
          <w:b/>
          <w:noProof/>
        </w:rPr>
        <w:drawing>
          <wp:inline distT="0" distB="0" distL="0" distR="0">
            <wp:extent cx="5943600" cy="104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FD3E02" w:rsidRPr="00FD3E02" w:rsidRDefault="00FD3E02" w:rsidP="00FD3E02">
      <w:pPr>
        <w:pStyle w:val="ListParagraph"/>
        <w:numPr>
          <w:ilvl w:val="0"/>
          <w:numId w:val="5"/>
        </w:numPr>
        <w:rPr>
          <w:b/>
        </w:rPr>
      </w:pPr>
      <w:r>
        <w:t>Email đã có người sử dụng</w:t>
      </w:r>
    </w:p>
    <w:p w:rsidR="00FD3E02" w:rsidRDefault="00FD3E02" w:rsidP="00FD3E02">
      <w:pPr>
        <w:pStyle w:val="ListParagraph"/>
        <w:ind w:left="792"/>
        <w:rPr>
          <w:b/>
        </w:rPr>
      </w:pPr>
      <w:r>
        <w:rPr>
          <w:b/>
          <w:noProof/>
        </w:rPr>
        <w:lastRenderedPageBreak/>
        <w:drawing>
          <wp:inline distT="0" distB="0" distL="0" distR="0">
            <wp:extent cx="5943600" cy="1095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FD3E02" w:rsidRPr="0022461D" w:rsidRDefault="00FD3E02" w:rsidP="00FD3E02">
      <w:pPr>
        <w:pStyle w:val="ListParagraph"/>
        <w:numPr>
          <w:ilvl w:val="0"/>
          <w:numId w:val="5"/>
        </w:numPr>
        <w:rPr>
          <w:b/>
        </w:rPr>
      </w:pPr>
      <w:r>
        <w:t xml:space="preserve">Nhập đủ các dữ liệu cần thiết và nhấn </w:t>
      </w:r>
      <w:r w:rsidRPr="00FD3E02">
        <w:rPr>
          <w:b/>
        </w:rPr>
        <w:t>Thêm nhân viên</w:t>
      </w:r>
      <w:r>
        <w:t xml:space="preserve"> để thêm vào nhân viên mới</w:t>
      </w:r>
    </w:p>
    <w:p w:rsidR="0022461D" w:rsidRPr="0022461D" w:rsidRDefault="0022461D" w:rsidP="00FD3E02">
      <w:pPr>
        <w:pStyle w:val="ListParagraph"/>
        <w:numPr>
          <w:ilvl w:val="0"/>
          <w:numId w:val="5"/>
        </w:numPr>
        <w:rPr>
          <w:b/>
        </w:rPr>
      </w:pPr>
      <w:r>
        <w:t>Một trang thông tin chi tiết của nhân viên sẽ gồm các thành phần sau:</w:t>
      </w:r>
    </w:p>
    <w:p w:rsidR="0022461D" w:rsidRDefault="0022461D" w:rsidP="0022461D">
      <w:pPr>
        <w:pStyle w:val="ListParagraph"/>
        <w:numPr>
          <w:ilvl w:val="1"/>
          <w:numId w:val="5"/>
        </w:numPr>
        <w:rPr>
          <w:b/>
        </w:rPr>
      </w:pPr>
      <w:r>
        <w:rPr>
          <w:b/>
        </w:rPr>
        <w:t xml:space="preserve">Thông tin cá nhân: </w:t>
      </w:r>
      <w:r>
        <w:t>chứa thông tin nhân viên và có thể cập nhật (hình như bên dưới)</w:t>
      </w:r>
    </w:p>
    <w:p w:rsidR="0022461D" w:rsidRDefault="0022461D" w:rsidP="0022461D">
      <w:pPr>
        <w:pStyle w:val="ListParagraph"/>
        <w:numPr>
          <w:ilvl w:val="1"/>
          <w:numId w:val="5"/>
        </w:numPr>
        <w:rPr>
          <w:b/>
        </w:rPr>
      </w:pPr>
      <w:r>
        <w:rPr>
          <w:b/>
        </w:rPr>
        <w:t xml:space="preserve">Quản lý khách hàng: </w:t>
      </w:r>
      <w:r>
        <w:t>chứa danh sách các</w:t>
      </w:r>
      <w:r w:rsidR="00B71A62">
        <w:t xml:space="preserve"> khách hàng thuộc quyền quản lý của nhân viên, có thể thêm khách hàng vào danh sách quản lý hoặc loại bỏ khỏi danh sách quản lý</w:t>
      </w:r>
    </w:p>
    <w:p w:rsidR="0022461D" w:rsidRDefault="0022461D" w:rsidP="0022461D">
      <w:pPr>
        <w:pStyle w:val="ListParagraph"/>
        <w:numPr>
          <w:ilvl w:val="1"/>
          <w:numId w:val="5"/>
        </w:numPr>
        <w:rPr>
          <w:b/>
        </w:rPr>
      </w:pPr>
      <w:r>
        <w:rPr>
          <w:b/>
        </w:rPr>
        <w:t>Tư vấn</w:t>
      </w:r>
      <w:r w:rsidR="00B71A62">
        <w:rPr>
          <w:b/>
        </w:rPr>
        <w:t xml:space="preserve">: </w:t>
      </w:r>
      <w:r w:rsidR="00B71A62">
        <w:t>chứa danh sách các tư vấn mà nhân viên đã tham gia, chỉ ở chế độ xem</w:t>
      </w:r>
    </w:p>
    <w:p w:rsidR="0022461D" w:rsidRDefault="0022461D" w:rsidP="0022461D">
      <w:pPr>
        <w:pStyle w:val="ListParagraph"/>
        <w:numPr>
          <w:ilvl w:val="1"/>
          <w:numId w:val="5"/>
        </w:numPr>
        <w:rPr>
          <w:b/>
        </w:rPr>
      </w:pPr>
      <w:r>
        <w:rPr>
          <w:b/>
        </w:rPr>
        <w:t>Nghiên cứu</w:t>
      </w:r>
      <w:r w:rsidR="00B71A62">
        <w:rPr>
          <w:b/>
        </w:rPr>
        <w:t xml:space="preserve">: </w:t>
      </w:r>
      <w:r w:rsidR="00B71A62">
        <w:t>chứa danh sách các nghiên cứu mà nhân viên đã tham gia, có thể thêm, xóa mục nghiên cứu trên danh sách nghiên cứu của nhân viên</w:t>
      </w:r>
    </w:p>
    <w:p w:rsidR="0022461D" w:rsidRPr="00B71A62" w:rsidRDefault="0022461D" w:rsidP="00B71A62">
      <w:pPr>
        <w:pStyle w:val="ListParagraph"/>
        <w:numPr>
          <w:ilvl w:val="1"/>
          <w:numId w:val="5"/>
        </w:numPr>
        <w:rPr>
          <w:b/>
        </w:rPr>
      </w:pPr>
      <w:r>
        <w:rPr>
          <w:b/>
        </w:rPr>
        <w:t>Hướng dẫn</w:t>
      </w:r>
      <w:r w:rsidR="00B71A62">
        <w:rPr>
          <w:b/>
        </w:rPr>
        <w:t xml:space="preserve">: </w:t>
      </w:r>
      <w:r w:rsidR="00B71A62">
        <w:t>chứa danh sách các nghiên cứu mà nhân viên đã tham gia</w:t>
      </w:r>
      <w:r w:rsidR="00B71A62">
        <w:t xml:space="preserve"> hướng dẫn</w:t>
      </w:r>
      <w:r w:rsidR="00B71A62">
        <w:t>, có thể thêm, xóa mục nghiên cứu trên danh sách</w:t>
      </w:r>
      <w:r w:rsidR="00B71A62">
        <w:t xml:space="preserve"> hướng dẫn</w:t>
      </w:r>
      <w:r w:rsidR="00B71A62">
        <w:t xml:space="preserve"> của nhân viên</w:t>
      </w:r>
    </w:p>
    <w:p w:rsidR="0022461D" w:rsidRPr="00B71A62" w:rsidRDefault="0022461D" w:rsidP="00B71A62">
      <w:pPr>
        <w:pStyle w:val="ListParagraph"/>
        <w:numPr>
          <w:ilvl w:val="1"/>
          <w:numId w:val="5"/>
        </w:numPr>
        <w:rPr>
          <w:b/>
        </w:rPr>
      </w:pPr>
      <w:r>
        <w:rPr>
          <w:b/>
        </w:rPr>
        <w:t>Hội thảo đã chia sẻ</w:t>
      </w:r>
      <w:r w:rsidR="00B71A62">
        <w:rPr>
          <w:b/>
        </w:rPr>
        <w:t xml:space="preserve">: </w:t>
      </w:r>
      <w:r w:rsidR="00B71A62">
        <w:t xml:space="preserve">chứa danh sách các </w:t>
      </w:r>
      <w:r w:rsidR="00B71A62">
        <w:t>hội thảo</w:t>
      </w:r>
      <w:r w:rsidR="00B71A62">
        <w:t xml:space="preserve"> mà nhân viên đã </w:t>
      </w:r>
      <w:r w:rsidR="00B71A62">
        <w:t>chia sẻ</w:t>
      </w:r>
      <w:r w:rsidR="00B71A62">
        <w:t>, chỉ ở chế độ xem</w:t>
      </w:r>
    </w:p>
    <w:p w:rsidR="0022461D" w:rsidRDefault="00B71A62" w:rsidP="0022461D">
      <w:pPr>
        <w:pStyle w:val="ListParagraph"/>
        <w:ind w:left="792"/>
        <w:rPr>
          <w:b/>
        </w:rPr>
      </w:pPr>
      <w:r>
        <w:rPr>
          <w:b/>
          <w:noProof/>
        </w:rPr>
        <w:drawing>
          <wp:inline distT="0" distB="0" distL="0" distR="0">
            <wp:extent cx="5934075" cy="3038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922A80" w:rsidRDefault="00922A80" w:rsidP="0022461D">
      <w:pPr>
        <w:pStyle w:val="ListParagraph"/>
        <w:ind w:left="792"/>
        <w:rPr>
          <w:b/>
        </w:rPr>
      </w:pPr>
    </w:p>
    <w:p w:rsidR="00922A80" w:rsidRPr="00922A80" w:rsidRDefault="00922A80" w:rsidP="00922A80">
      <w:pPr>
        <w:pStyle w:val="ListParagraph"/>
        <w:numPr>
          <w:ilvl w:val="0"/>
          <w:numId w:val="5"/>
        </w:numPr>
        <w:rPr>
          <w:b/>
        </w:rPr>
      </w:pPr>
      <w:r>
        <w:lastRenderedPageBreak/>
        <w:t>Tìm kiếm nhân viên: mở hộp thoại tìm kiếm như bên dưới, chọn các chỉ mục tìm kiếm và nhân tìm kiểm để hiển thị kết quả</w:t>
      </w:r>
    </w:p>
    <w:p w:rsidR="00922A80" w:rsidRDefault="00922A80" w:rsidP="00922A80">
      <w:pPr>
        <w:pStyle w:val="ListParagraph"/>
        <w:ind w:left="792"/>
        <w:rPr>
          <w:b/>
        </w:rPr>
      </w:pPr>
      <w:r>
        <w:rPr>
          <w:b/>
          <w:noProof/>
        </w:rPr>
        <w:drawing>
          <wp:inline distT="0" distB="0" distL="0" distR="0">
            <wp:extent cx="594360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922A80" w:rsidRDefault="00922A80" w:rsidP="00922A80">
      <w:pPr>
        <w:pStyle w:val="ListParagraph"/>
        <w:ind w:left="792"/>
        <w:rPr>
          <w:b/>
        </w:rPr>
      </w:pPr>
    </w:p>
    <w:p w:rsidR="00922A80" w:rsidRPr="00922A80" w:rsidRDefault="00922A80" w:rsidP="00922A80">
      <w:pPr>
        <w:pStyle w:val="ListParagraph"/>
        <w:numPr>
          <w:ilvl w:val="0"/>
          <w:numId w:val="5"/>
        </w:numPr>
        <w:rPr>
          <w:b/>
        </w:rPr>
      </w:pPr>
      <w:r>
        <w:rPr>
          <w:b/>
        </w:rPr>
        <w:t xml:space="preserve">Ví dụ: </w:t>
      </w:r>
      <w:r>
        <w:t xml:space="preserve">tìm kiếm danh sách nhân viên đã tham gia tư vấn và có thông </w:t>
      </w:r>
      <w:r w:rsidR="00B6108B">
        <w:t xml:space="preserve">tin </w:t>
      </w:r>
      <w:r>
        <w:t>chứa từ khóa “huy”</w:t>
      </w:r>
    </w:p>
    <w:p w:rsidR="00922A80" w:rsidRDefault="00922A80" w:rsidP="00922A80">
      <w:pPr>
        <w:pStyle w:val="ListParagraph"/>
        <w:ind w:left="792"/>
        <w:rPr>
          <w:b/>
        </w:rPr>
      </w:pPr>
      <w:r>
        <w:rPr>
          <w:b/>
          <w:noProof/>
        </w:rPr>
        <w:drawing>
          <wp:inline distT="0" distB="0" distL="0" distR="0">
            <wp:extent cx="594360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rsidR="00922A80" w:rsidRPr="00922A80" w:rsidRDefault="00922A80" w:rsidP="00922A80">
      <w:pPr>
        <w:pStyle w:val="ListParagraph"/>
        <w:numPr>
          <w:ilvl w:val="0"/>
          <w:numId w:val="5"/>
        </w:numPr>
        <w:rPr>
          <w:b/>
        </w:rPr>
      </w:pPr>
      <w:r>
        <w:t>Nhấn tìm kiếm sẽ hiển thị danh sách kết quả sau</w:t>
      </w:r>
      <w:r w:rsidR="00B6108B">
        <w:t xml:space="preserve"> (nhân viên Hà Quốc Huy có thông tin tên chứa từ khóa “huy” và đã tham gia tư vấn)</w:t>
      </w:r>
      <w:r>
        <w:t>:</w:t>
      </w:r>
    </w:p>
    <w:p w:rsidR="00922A80" w:rsidRDefault="00B6108B" w:rsidP="00922A80">
      <w:pPr>
        <w:pStyle w:val="ListParagraph"/>
        <w:ind w:left="792"/>
        <w:rPr>
          <w:b/>
        </w:rPr>
      </w:pPr>
      <w:r>
        <w:rPr>
          <w:b/>
          <w:noProof/>
        </w:rPr>
        <w:lastRenderedPageBreak/>
        <w:drawing>
          <wp:inline distT="0" distB="0" distL="0" distR="0">
            <wp:extent cx="5934075" cy="3571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5D524C" w:rsidRDefault="005D524C" w:rsidP="00922A80">
      <w:pPr>
        <w:pStyle w:val="ListParagraph"/>
        <w:ind w:left="792"/>
        <w:rPr>
          <w:b/>
        </w:rPr>
      </w:pPr>
    </w:p>
    <w:p w:rsidR="005D524C" w:rsidRDefault="005D524C" w:rsidP="005D524C">
      <w:pPr>
        <w:pStyle w:val="Heading3"/>
        <w:numPr>
          <w:ilvl w:val="0"/>
          <w:numId w:val="7"/>
        </w:numPr>
      </w:pPr>
      <w:r>
        <w:t>khách hàng:</w:t>
      </w:r>
    </w:p>
    <w:p w:rsidR="005D524C" w:rsidRDefault="005D524C" w:rsidP="005D524C">
      <w:pPr>
        <w:pStyle w:val="ListParagraph"/>
        <w:numPr>
          <w:ilvl w:val="0"/>
          <w:numId w:val="5"/>
        </w:numPr>
      </w:pPr>
      <w:r>
        <w:t xml:space="preserve">Truy cập vào mục </w:t>
      </w:r>
      <w:r w:rsidRPr="005D524C">
        <w:rPr>
          <w:b/>
        </w:rPr>
        <w:t>Khách hàng</w:t>
      </w:r>
      <w:r>
        <w:rPr>
          <w:b/>
        </w:rPr>
        <w:t xml:space="preserve"> </w:t>
      </w:r>
      <w:r>
        <w:t>để truy xuất danh sách khách hàng</w:t>
      </w:r>
    </w:p>
    <w:p w:rsidR="005D524C" w:rsidRDefault="005D524C" w:rsidP="005D524C">
      <w:pPr>
        <w:pStyle w:val="ListParagraph"/>
        <w:numPr>
          <w:ilvl w:val="0"/>
          <w:numId w:val="5"/>
        </w:numPr>
      </w:pPr>
      <w:r>
        <w:t>Các thao tác tìm kiếm, thêm, xóa, sửa thông tin khách hàng tương tự nhân viên chỉ khác tên các chỉ mục</w:t>
      </w:r>
    </w:p>
    <w:p w:rsidR="005D524C" w:rsidRDefault="005D524C" w:rsidP="005D524C">
      <w:pPr>
        <w:pStyle w:val="ListParagraph"/>
        <w:numPr>
          <w:ilvl w:val="0"/>
          <w:numId w:val="5"/>
        </w:numPr>
      </w:pPr>
      <w:r>
        <w:t>Trang chi tiết khách hàng có một số thành phần khác biệt:</w:t>
      </w:r>
    </w:p>
    <w:p w:rsidR="005D524C" w:rsidRDefault="005D524C" w:rsidP="005D524C">
      <w:pPr>
        <w:pStyle w:val="ListParagraph"/>
        <w:numPr>
          <w:ilvl w:val="1"/>
          <w:numId w:val="5"/>
        </w:numPr>
        <w:rPr>
          <w:b/>
        </w:rPr>
      </w:pPr>
      <w:r w:rsidRPr="005D524C">
        <w:rPr>
          <w:b/>
        </w:rPr>
        <w:t>Thông tin cá nhân</w:t>
      </w:r>
      <w:r>
        <w:rPr>
          <w:b/>
        </w:rPr>
        <w:t xml:space="preserve">: </w:t>
      </w:r>
      <w:r>
        <w:t>chứa thông tin khách hàng như bên dưới và có thể cập nhật</w:t>
      </w:r>
    </w:p>
    <w:p w:rsidR="005D524C" w:rsidRDefault="005D524C" w:rsidP="005D524C">
      <w:pPr>
        <w:pStyle w:val="ListParagraph"/>
        <w:numPr>
          <w:ilvl w:val="1"/>
          <w:numId w:val="5"/>
        </w:numPr>
        <w:rPr>
          <w:b/>
        </w:rPr>
      </w:pPr>
      <w:r>
        <w:rPr>
          <w:b/>
        </w:rPr>
        <w:t xml:space="preserve">Nhân viên quản lý: </w:t>
      </w:r>
      <w:r>
        <w:t>chứa danh sách các nhân viên tham gia quản lý khách hàng, chỉ ở chế độ xem</w:t>
      </w:r>
    </w:p>
    <w:p w:rsidR="005D524C" w:rsidRPr="005D524C" w:rsidRDefault="005D524C" w:rsidP="005D524C">
      <w:pPr>
        <w:pStyle w:val="ListParagraph"/>
        <w:numPr>
          <w:ilvl w:val="1"/>
          <w:numId w:val="5"/>
        </w:numPr>
        <w:rPr>
          <w:b/>
        </w:rPr>
      </w:pPr>
      <w:r>
        <w:rPr>
          <w:b/>
        </w:rPr>
        <w:t xml:space="preserve">Danh sách tư vấn: </w:t>
      </w:r>
      <w:r>
        <w:t>chứa danh sách các tư vấn mà khách hàng đã tham gia, chỉ ở chế độ xem</w:t>
      </w:r>
    </w:p>
    <w:p w:rsidR="005D524C" w:rsidRDefault="005D524C" w:rsidP="005D524C">
      <w:pPr>
        <w:pStyle w:val="ListParagraph"/>
        <w:ind w:left="792"/>
      </w:pPr>
      <w:r>
        <w:rPr>
          <w:noProof/>
        </w:rPr>
        <w:lastRenderedPageBreak/>
        <w:drawing>
          <wp:inline distT="0" distB="0" distL="0" distR="0">
            <wp:extent cx="59436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A84D57" w:rsidRDefault="00A84D57" w:rsidP="005D524C">
      <w:pPr>
        <w:pStyle w:val="ListParagraph"/>
        <w:ind w:left="792"/>
      </w:pPr>
    </w:p>
    <w:p w:rsidR="00A84D57" w:rsidRDefault="00A84D57" w:rsidP="00A84D57">
      <w:pPr>
        <w:pStyle w:val="Heading3"/>
        <w:numPr>
          <w:ilvl w:val="0"/>
          <w:numId w:val="7"/>
        </w:numPr>
      </w:pPr>
      <w:r>
        <w:t>tư vấn:</w:t>
      </w:r>
    </w:p>
    <w:p w:rsidR="00A84D57" w:rsidRDefault="00A84D57" w:rsidP="00A84D57">
      <w:pPr>
        <w:pStyle w:val="ListParagraph"/>
        <w:numPr>
          <w:ilvl w:val="0"/>
          <w:numId w:val="5"/>
        </w:numPr>
      </w:pPr>
      <w:r>
        <w:t>Truy cập tương tự nhân viên và khách hàng</w:t>
      </w:r>
    </w:p>
    <w:p w:rsidR="00A84D57" w:rsidRDefault="00A84D57" w:rsidP="00A84D57">
      <w:pPr>
        <w:pStyle w:val="ListParagraph"/>
        <w:numPr>
          <w:ilvl w:val="0"/>
          <w:numId w:val="5"/>
        </w:numPr>
      </w:pPr>
      <w:r>
        <w:t>Trang chi tiết của thông tin tư vấn</w:t>
      </w:r>
    </w:p>
    <w:p w:rsidR="00A84D57" w:rsidRDefault="006F0495" w:rsidP="00A84D57">
      <w:pPr>
        <w:pStyle w:val="ListParagraph"/>
        <w:ind w:left="792"/>
      </w:pPr>
      <w:r>
        <w:rPr>
          <w:noProof/>
        </w:rPr>
        <w:drawing>
          <wp:inline distT="0" distB="0" distL="0" distR="0">
            <wp:extent cx="594360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6F0495" w:rsidRDefault="006F0495" w:rsidP="006F0495">
      <w:pPr>
        <w:pStyle w:val="ListParagraph"/>
        <w:numPr>
          <w:ilvl w:val="0"/>
          <w:numId w:val="5"/>
        </w:numPr>
      </w:pPr>
      <w:r>
        <w:t xml:space="preserve">Đối với </w:t>
      </w:r>
      <w:r w:rsidRPr="006F0495">
        <w:rPr>
          <w:b/>
        </w:rPr>
        <w:t>Nhân viên tư vấn</w:t>
      </w:r>
      <w:r>
        <w:rPr>
          <w:b/>
        </w:rPr>
        <w:t xml:space="preserve"> </w:t>
      </w:r>
      <w:r>
        <w:t xml:space="preserve">và </w:t>
      </w:r>
      <w:r w:rsidRPr="006F0495">
        <w:rPr>
          <w:b/>
        </w:rPr>
        <w:t>Khách hàng được tư vấn</w:t>
      </w:r>
      <w:r>
        <w:rPr>
          <w:b/>
        </w:rPr>
        <w:t xml:space="preserve">, </w:t>
      </w:r>
      <w:r>
        <w:t>tương tự nhập từ khóa sẽ cho ra danh sách tương ứng của nhân viên và khách hàng, từ đó chọn một chỉ mục để cập nhật</w:t>
      </w:r>
    </w:p>
    <w:p w:rsidR="006F0495" w:rsidRDefault="006F0495" w:rsidP="006F0495">
      <w:pPr>
        <w:pStyle w:val="ListParagraph"/>
        <w:numPr>
          <w:ilvl w:val="0"/>
          <w:numId w:val="5"/>
        </w:numPr>
      </w:pPr>
      <w:r>
        <w:t>Nhấn vào chức năng quản lý tài liệu sẽ hiển thị giao diện chứa thông tin các tài liệu thuộc mục tư vấn tương ứng</w:t>
      </w:r>
    </w:p>
    <w:p w:rsidR="006F0495" w:rsidRDefault="006F0495" w:rsidP="006F0495">
      <w:pPr>
        <w:pStyle w:val="ListParagraph"/>
        <w:ind w:left="792"/>
      </w:pPr>
      <w:r>
        <w:rPr>
          <w:noProof/>
        </w:rPr>
        <w:lastRenderedPageBreak/>
        <w:drawing>
          <wp:inline distT="0" distB="0" distL="0" distR="0">
            <wp:extent cx="5934075" cy="3038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6F0495" w:rsidRDefault="006F0495" w:rsidP="006F0495">
      <w:pPr>
        <w:pStyle w:val="ListParagraph"/>
        <w:numPr>
          <w:ilvl w:val="0"/>
          <w:numId w:val="5"/>
        </w:numPr>
      </w:pPr>
      <w:r>
        <w:t>Để thêm tài liệu đã có sẵn vào danh sách tư vấn, gõ từ khóa và danh sách các tài liệu thỏa sẽ hiển thị</w:t>
      </w:r>
    </w:p>
    <w:p w:rsidR="00E85D63" w:rsidRDefault="00E85D63" w:rsidP="00E85D63">
      <w:pPr>
        <w:pStyle w:val="ListParagraph"/>
        <w:ind w:left="792"/>
      </w:pPr>
      <w:r>
        <w:rPr>
          <w:noProof/>
        </w:rPr>
        <w:drawing>
          <wp:inline distT="0" distB="0" distL="0" distR="0">
            <wp:extent cx="5943600" cy="885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E85D63" w:rsidRDefault="00E85D63" w:rsidP="00E85D63">
      <w:pPr>
        <w:pStyle w:val="ListParagraph"/>
        <w:numPr>
          <w:ilvl w:val="0"/>
          <w:numId w:val="5"/>
        </w:numPr>
      </w:pPr>
      <w:r>
        <w:t>Nhấn enter hoặc biểu tượng dấu + để thêm tài liệu, sau đó tài liệu sẽ được thêm vào như danh sách bên dưới</w:t>
      </w:r>
    </w:p>
    <w:p w:rsidR="00E85D63" w:rsidRDefault="00E85D63" w:rsidP="00E85D63">
      <w:pPr>
        <w:pStyle w:val="ListParagraph"/>
        <w:ind w:left="792"/>
      </w:pPr>
      <w:r>
        <w:rPr>
          <w:noProof/>
        </w:rPr>
        <w:drawing>
          <wp:inline distT="0" distB="0" distL="0" distR="0">
            <wp:extent cx="5934075" cy="2733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E85D63" w:rsidRDefault="00E85D63" w:rsidP="00E85D63">
      <w:pPr>
        <w:pStyle w:val="ListParagraph"/>
        <w:ind w:left="792"/>
      </w:pPr>
    </w:p>
    <w:p w:rsidR="00E85D63" w:rsidRDefault="00E85D63" w:rsidP="00E85D63">
      <w:pPr>
        <w:pStyle w:val="ListParagraph"/>
        <w:numPr>
          <w:ilvl w:val="0"/>
          <w:numId w:val="5"/>
        </w:numPr>
      </w:pPr>
      <w:r>
        <w:t>Mỗi dòng thông tin tài liêu sẽ đi kèm với 3 lựa chọn:</w:t>
      </w:r>
    </w:p>
    <w:p w:rsidR="00E85D63" w:rsidRDefault="00E85D63" w:rsidP="00E85D63">
      <w:pPr>
        <w:pStyle w:val="ListParagraph"/>
      </w:pPr>
      <w:r>
        <w:rPr>
          <w:noProof/>
        </w:rPr>
        <w:lastRenderedPageBreak/>
        <w:drawing>
          <wp:inline distT="0" distB="0" distL="0" distR="0">
            <wp:extent cx="5943600" cy="428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rsidR="00E85D63" w:rsidRDefault="00E85D63" w:rsidP="00E85D63">
      <w:pPr>
        <w:pStyle w:val="ListParagraph"/>
        <w:numPr>
          <w:ilvl w:val="0"/>
          <w:numId w:val="10"/>
        </w:numPr>
      </w:pPr>
      <w:r>
        <w:t>Xem trước tài liệu</w:t>
      </w:r>
    </w:p>
    <w:p w:rsidR="00E85D63" w:rsidRDefault="00E85D63" w:rsidP="00E85D63">
      <w:pPr>
        <w:pStyle w:val="ListParagraph"/>
        <w:numPr>
          <w:ilvl w:val="0"/>
          <w:numId w:val="10"/>
        </w:numPr>
      </w:pPr>
      <w:r>
        <w:t>Tải tài liệu</w:t>
      </w:r>
    </w:p>
    <w:p w:rsidR="00E85D63" w:rsidRDefault="00E85D63" w:rsidP="00E85D63">
      <w:pPr>
        <w:pStyle w:val="ListParagraph"/>
        <w:numPr>
          <w:ilvl w:val="0"/>
          <w:numId w:val="10"/>
        </w:numPr>
      </w:pPr>
      <w:r>
        <w:t>Xóa tài liệu ra khỏi danh sách (sau đó tài liệu ở chế độ vô danh)</w:t>
      </w:r>
    </w:p>
    <w:p w:rsidR="006717C3" w:rsidRDefault="006717C3" w:rsidP="006717C3">
      <w:pPr>
        <w:pStyle w:val="Heading3"/>
        <w:numPr>
          <w:ilvl w:val="0"/>
          <w:numId w:val="7"/>
        </w:numPr>
      </w:pPr>
      <w:r>
        <w:t xml:space="preserve">nghiên cứu: </w:t>
      </w:r>
    </w:p>
    <w:p w:rsidR="006717C3" w:rsidRDefault="006717C3" w:rsidP="006717C3">
      <w:pPr>
        <w:pStyle w:val="ListParagraph"/>
        <w:numPr>
          <w:ilvl w:val="0"/>
          <w:numId w:val="5"/>
        </w:numPr>
      </w:pPr>
      <w:r>
        <w:t>Tương tự tư vấn</w:t>
      </w:r>
    </w:p>
    <w:p w:rsidR="006717C3" w:rsidRDefault="006717C3" w:rsidP="006717C3">
      <w:pPr>
        <w:pStyle w:val="Heading3"/>
        <w:numPr>
          <w:ilvl w:val="0"/>
          <w:numId w:val="7"/>
        </w:numPr>
      </w:pPr>
      <w:r>
        <w:t>hội thảo:</w:t>
      </w:r>
    </w:p>
    <w:p w:rsidR="006717C3" w:rsidRDefault="006717C3" w:rsidP="006717C3">
      <w:pPr>
        <w:pStyle w:val="ListParagraph"/>
        <w:numPr>
          <w:ilvl w:val="0"/>
          <w:numId w:val="5"/>
        </w:numPr>
      </w:pPr>
      <w:r>
        <w:t>Tương tự những danh sách trên</w:t>
      </w:r>
    </w:p>
    <w:p w:rsidR="006717C3" w:rsidRDefault="006717C3" w:rsidP="006717C3">
      <w:pPr>
        <w:pStyle w:val="Heading3"/>
        <w:numPr>
          <w:ilvl w:val="0"/>
          <w:numId w:val="7"/>
        </w:numPr>
      </w:pPr>
      <w:r>
        <w:t>tài liệu:</w:t>
      </w:r>
    </w:p>
    <w:p w:rsidR="006717C3" w:rsidRPr="006717C3" w:rsidRDefault="006717C3" w:rsidP="006717C3">
      <w:pPr>
        <w:pStyle w:val="ListParagraph"/>
        <w:numPr>
          <w:ilvl w:val="0"/>
          <w:numId w:val="5"/>
        </w:numPr>
      </w:pPr>
      <w:bookmarkStart w:id="2" w:name="_GoBack"/>
      <w:bookmarkEnd w:id="2"/>
    </w:p>
    <w:p w:rsidR="002D1390" w:rsidRPr="002D1390" w:rsidRDefault="002D1390" w:rsidP="002D1390"/>
    <w:p w:rsidR="002D1390" w:rsidRPr="002D1390" w:rsidRDefault="002D1390" w:rsidP="002D1390"/>
    <w:p w:rsidR="002D1390" w:rsidRPr="002D1390" w:rsidRDefault="002D1390" w:rsidP="002D1390"/>
    <w:p w:rsidR="002D1390" w:rsidRPr="002D1390" w:rsidRDefault="002D1390" w:rsidP="002D1390"/>
    <w:p w:rsidR="002D1390" w:rsidRPr="002D1390" w:rsidRDefault="002D1390" w:rsidP="002D1390"/>
    <w:p w:rsidR="002D1390" w:rsidRPr="002D1390" w:rsidRDefault="002D1390" w:rsidP="002D1390"/>
    <w:p w:rsidR="002D1390" w:rsidRPr="002D1390" w:rsidRDefault="002D1390" w:rsidP="002D1390"/>
    <w:p w:rsidR="002D1390" w:rsidRPr="002D1390" w:rsidRDefault="002D1390" w:rsidP="002D1390"/>
    <w:p w:rsidR="002D1390" w:rsidRPr="002D1390" w:rsidRDefault="002D1390" w:rsidP="002D1390"/>
    <w:p w:rsidR="002D1390" w:rsidRPr="002D1390" w:rsidRDefault="002D1390" w:rsidP="002D1390"/>
    <w:p w:rsidR="002D1390" w:rsidRPr="002D1390" w:rsidRDefault="002D1390" w:rsidP="002D1390">
      <w:pPr>
        <w:tabs>
          <w:tab w:val="left" w:pos="5490"/>
        </w:tabs>
      </w:pPr>
      <w:r>
        <w:tab/>
      </w:r>
    </w:p>
    <w:sectPr w:rsidR="002D1390" w:rsidRPr="002D1390">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4088" w:rsidRDefault="001C4088">
      <w:r>
        <w:separator/>
      </w:r>
    </w:p>
    <w:p w:rsidR="001C4088" w:rsidRDefault="001C4088"/>
  </w:endnote>
  <w:endnote w:type="continuationSeparator" w:id="0">
    <w:p w:rsidR="001C4088" w:rsidRDefault="001C4088">
      <w:r>
        <w:continuationSeparator/>
      </w:r>
    </w:p>
    <w:p w:rsidR="001C4088" w:rsidRDefault="001C40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AF7A8C" w:rsidRPr="002D1390">
      <w:sdt>
        <w:sdtPr>
          <w:rPr>
            <w:sz w:val="24"/>
            <w:szCs w:val="24"/>
          </w:rPr>
          <w:alias w:val="Date"/>
          <w:tag w:val=""/>
          <w:id w:val="-600561709"/>
          <w:placeholder/>
          <w:dataBinding w:prefixMappings="xmlns:ns0='http://schemas.microsoft.com/office/2006/coverPageProps' " w:xpath="/ns0:CoverPageProperties[1]/ns0:PublishDate[1]" w:storeItemID="{55AF091B-3C7A-41E3-B477-F2FDAA23CFDA}"/>
          <w:date w:fullDate="2017-11-07T00:00:00Z">
            <w:dateFormat w:val="M/d/yyyy"/>
            <w:lid w:val="en-US"/>
            <w:storeMappedDataAs w:val="dateTime"/>
            <w:calendar w:val="gregorian"/>
          </w:date>
        </w:sdtPr>
        <w:sdtEndPr/>
        <w:sdtContent>
          <w:tc>
            <w:tcPr>
              <w:tcW w:w="750" w:type="pct"/>
            </w:tcPr>
            <w:p w:rsidR="00AF7A8C" w:rsidRPr="002D1390" w:rsidRDefault="006E0294">
              <w:pPr>
                <w:pStyle w:val="Footer"/>
                <w:rPr>
                  <w:sz w:val="24"/>
                  <w:szCs w:val="24"/>
                </w:rPr>
              </w:pPr>
              <w:r w:rsidRPr="002D1390">
                <w:rPr>
                  <w:sz w:val="24"/>
                  <w:szCs w:val="24"/>
                </w:rPr>
                <w:t>11/7/2017</w:t>
              </w:r>
            </w:p>
          </w:tc>
        </w:sdtContent>
      </w:sdt>
      <w:sdt>
        <w:sdtPr>
          <w:rPr>
            <w:rFonts w:cs="Times New Roman"/>
            <w:sz w:val="24"/>
            <w:szCs w:val="24"/>
          </w:rPr>
          <w:alias w:val="Title"/>
          <w:tag w:val=""/>
          <w:id w:val="1374816167"/>
          <w:placeholde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AF7A8C" w:rsidRPr="002D1390" w:rsidRDefault="006E0294">
              <w:pPr>
                <w:pStyle w:val="Footer"/>
                <w:jc w:val="center"/>
                <w:rPr>
                  <w:sz w:val="24"/>
                  <w:szCs w:val="24"/>
                </w:rPr>
              </w:pPr>
              <w:r w:rsidRPr="002D1390">
                <w:rPr>
                  <w:rFonts w:cs="Times New Roman"/>
                  <w:sz w:val="24"/>
                  <w:szCs w:val="24"/>
                </w:rPr>
                <w:t>HƯỚNG DẪN SỬ DỤNG TRÌNH QUẢN LÝ TÀI LIỆU TRÊN WEB</w:t>
              </w:r>
            </w:p>
          </w:tc>
        </w:sdtContent>
      </w:sdt>
      <w:tc>
        <w:tcPr>
          <w:tcW w:w="750" w:type="pct"/>
        </w:tcPr>
        <w:p w:rsidR="00AF7A8C" w:rsidRPr="002D1390" w:rsidRDefault="001C4088">
          <w:pPr>
            <w:pStyle w:val="Footer"/>
            <w:jc w:val="right"/>
            <w:rPr>
              <w:sz w:val="24"/>
              <w:szCs w:val="24"/>
            </w:rPr>
          </w:pPr>
          <w:r w:rsidRPr="002D1390">
            <w:rPr>
              <w:sz w:val="24"/>
              <w:szCs w:val="24"/>
            </w:rPr>
            <w:fldChar w:fldCharType="begin"/>
          </w:r>
          <w:r w:rsidRPr="002D1390">
            <w:rPr>
              <w:sz w:val="24"/>
              <w:szCs w:val="24"/>
            </w:rPr>
            <w:instrText xml:space="preserve"> PAGE  \* Arabic </w:instrText>
          </w:r>
          <w:r w:rsidRPr="002D1390">
            <w:rPr>
              <w:sz w:val="24"/>
              <w:szCs w:val="24"/>
            </w:rPr>
            <w:fldChar w:fldCharType="separate"/>
          </w:r>
          <w:r w:rsidR="006717C3">
            <w:rPr>
              <w:noProof/>
              <w:sz w:val="24"/>
              <w:szCs w:val="24"/>
            </w:rPr>
            <w:t>13</w:t>
          </w:r>
          <w:r w:rsidRPr="002D1390">
            <w:rPr>
              <w:sz w:val="24"/>
              <w:szCs w:val="24"/>
            </w:rPr>
            <w:fldChar w:fldCharType="end"/>
          </w:r>
        </w:p>
      </w:tc>
    </w:tr>
  </w:tbl>
  <w:p w:rsidR="00AF7A8C" w:rsidRDefault="00AF7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4088" w:rsidRDefault="001C4088">
      <w:r>
        <w:separator/>
      </w:r>
    </w:p>
    <w:p w:rsidR="001C4088" w:rsidRDefault="001C4088"/>
  </w:footnote>
  <w:footnote w:type="continuationSeparator" w:id="0">
    <w:p w:rsidR="001C4088" w:rsidRDefault="001C4088">
      <w:r>
        <w:continuationSeparator/>
      </w:r>
    </w:p>
    <w:p w:rsidR="001C4088" w:rsidRDefault="001C40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7A8C" w:rsidRDefault="006E0294">
    <w:pPr>
      <w:pStyle w:val="Header"/>
    </w:pPr>
    <w:r>
      <w:rPr>
        <w:noProof/>
      </w:rPr>
      <w:drawing>
        <wp:inline distT="0" distB="0" distL="0" distR="0">
          <wp:extent cx="1263805"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tlogo.jpg"/>
                  <pic:cNvPicPr/>
                </pic:nvPicPr>
                <pic:blipFill>
                  <a:blip r:embed="rId1"/>
                  <a:stretch>
                    <a:fillRect/>
                  </a:stretch>
                </pic:blipFill>
                <pic:spPr>
                  <a:xfrm>
                    <a:off x="0" y="0"/>
                    <a:ext cx="1282378" cy="38659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945289F"/>
    <w:multiLevelType w:val="hybridMultilevel"/>
    <w:tmpl w:val="4A366CE6"/>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8A4B0E"/>
    <w:multiLevelType w:val="hybridMultilevel"/>
    <w:tmpl w:val="B32AC53C"/>
    <w:lvl w:ilvl="0" w:tplc="4876417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43472E9A"/>
    <w:multiLevelType w:val="hybridMultilevel"/>
    <w:tmpl w:val="3200931A"/>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53B62482"/>
    <w:multiLevelType w:val="hybridMultilevel"/>
    <w:tmpl w:val="A7B07B60"/>
    <w:lvl w:ilvl="0" w:tplc="D3CCF10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53E714E6"/>
    <w:multiLevelType w:val="hybridMultilevel"/>
    <w:tmpl w:val="BDEED884"/>
    <w:lvl w:ilvl="0" w:tplc="F38AAC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6A80D75"/>
    <w:multiLevelType w:val="hybridMultilevel"/>
    <w:tmpl w:val="D5D4DB54"/>
    <w:lvl w:ilvl="0" w:tplc="D1064F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9E1BBB"/>
    <w:multiLevelType w:val="hybridMultilevel"/>
    <w:tmpl w:val="2872236C"/>
    <w:lvl w:ilvl="0" w:tplc="CBF62386">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7E6839F0"/>
    <w:multiLevelType w:val="hybridMultilevel"/>
    <w:tmpl w:val="4424757A"/>
    <w:lvl w:ilvl="0" w:tplc="D9CE45AE">
      <w:start w:val="3"/>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9"/>
  </w:num>
  <w:num w:numId="6">
    <w:abstractNumId w:val="3"/>
  </w:num>
  <w:num w:numId="7">
    <w:abstractNumId w:val="6"/>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294"/>
    <w:rsid w:val="00174E2D"/>
    <w:rsid w:val="001C4088"/>
    <w:rsid w:val="0022461D"/>
    <w:rsid w:val="002639EA"/>
    <w:rsid w:val="002D1390"/>
    <w:rsid w:val="005D524C"/>
    <w:rsid w:val="005F7D9B"/>
    <w:rsid w:val="00656543"/>
    <w:rsid w:val="006717C3"/>
    <w:rsid w:val="006E0294"/>
    <w:rsid w:val="006F0495"/>
    <w:rsid w:val="007F5602"/>
    <w:rsid w:val="00922A80"/>
    <w:rsid w:val="00976BC6"/>
    <w:rsid w:val="00A443B7"/>
    <w:rsid w:val="00A84D57"/>
    <w:rsid w:val="00AF7A8C"/>
    <w:rsid w:val="00B6108B"/>
    <w:rsid w:val="00B71A62"/>
    <w:rsid w:val="00C64686"/>
    <w:rsid w:val="00D252C5"/>
    <w:rsid w:val="00E01754"/>
    <w:rsid w:val="00E03909"/>
    <w:rsid w:val="00E85D63"/>
    <w:rsid w:val="00EE1C8E"/>
    <w:rsid w:val="00F00C0D"/>
    <w:rsid w:val="00FD3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37AE90"/>
  <w15:chartTrackingRefBased/>
  <w15:docId w15:val="{5D7C580F-C5F6-401B-AB72-17A749C22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1390"/>
    <w:pPr>
      <w:spacing w:after="120" w:line="240" w:lineRule="auto"/>
      <w:ind w:left="72" w:right="72"/>
      <w:jc w:val="both"/>
    </w:pPr>
    <w:rPr>
      <w:rFonts w:ascii="Times New Roman" w:hAnsi="Times New Roman"/>
      <w:sz w:val="28"/>
    </w:rPr>
  </w:style>
  <w:style w:type="paragraph" w:styleId="Heading1">
    <w:name w:val="heading 1"/>
    <w:basedOn w:val="Normal"/>
    <w:next w:val="Normal"/>
    <w:link w:val="Heading1Char"/>
    <w:uiPriority w:val="1"/>
    <w:qFormat/>
    <w:rsid w:val="002639EA"/>
    <w:pPr>
      <w:keepNext/>
      <w:keepLines/>
      <w:spacing w:after="40"/>
      <w:outlineLvl w:val="0"/>
    </w:pPr>
    <w:rPr>
      <w:rFonts w:eastAsiaTheme="majorEastAsia" w:cstheme="majorBidi"/>
      <w:b/>
      <w:caps/>
      <w:color w:val="DD8047" w:themeColor="accent2"/>
      <w:sz w:val="36"/>
      <w:szCs w:val="28"/>
    </w:rPr>
  </w:style>
  <w:style w:type="paragraph" w:styleId="Heading2">
    <w:name w:val="heading 2"/>
    <w:basedOn w:val="Normal"/>
    <w:next w:val="Normal"/>
    <w:link w:val="Heading2Char"/>
    <w:uiPriority w:val="1"/>
    <w:qFormat/>
    <w:rsid w:val="002D1390"/>
    <w:pPr>
      <w:keepNext/>
      <w:keepLines/>
      <w:spacing w:before="120"/>
      <w:outlineLvl w:val="1"/>
    </w:pPr>
    <w:rPr>
      <w:rFonts w:eastAsiaTheme="majorEastAsia" w:cstheme="majorBidi"/>
      <w:b/>
      <w:caps/>
      <w:color w:val="0070C0"/>
      <w:szCs w:val="24"/>
    </w:rPr>
  </w:style>
  <w:style w:type="paragraph" w:styleId="Heading3">
    <w:name w:val="heading 3"/>
    <w:basedOn w:val="Normal"/>
    <w:next w:val="Normal"/>
    <w:link w:val="Heading3Char"/>
    <w:uiPriority w:val="1"/>
    <w:qFormat/>
    <w:rsid w:val="006717C3"/>
    <w:pPr>
      <w:keepNext/>
      <w:keepLines/>
      <w:spacing w:before="120"/>
      <w:outlineLvl w:val="2"/>
    </w:pPr>
    <w:rPr>
      <w:rFonts w:eastAsiaTheme="majorEastAsia"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639EA"/>
    <w:rPr>
      <w:rFonts w:ascii="Times New Roman" w:eastAsiaTheme="majorEastAsia" w:hAnsi="Times New Roman" w:cstheme="majorBidi"/>
      <w:b/>
      <w:caps/>
      <w:color w:val="DD8047" w:themeColor="accent2"/>
      <w:sz w:val="36"/>
      <w:szCs w:val="28"/>
    </w:rPr>
  </w:style>
  <w:style w:type="character" w:customStyle="1" w:styleId="Heading2Char">
    <w:name w:val="Heading 2 Char"/>
    <w:basedOn w:val="DefaultParagraphFont"/>
    <w:link w:val="Heading2"/>
    <w:uiPriority w:val="1"/>
    <w:rsid w:val="002D1390"/>
    <w:rPr>
      <w:rFonts w:ascii="Times New Roman" w:eastAsiaTheme="majorEastAsia" w:hAnsi="Times New Roman" w:cstheme="majorBidi"/>
      <w:b/>
      <w:caps/>
      <w:color w:val="0070C0"/>
      <w:sz w:val="28"/>
      <w:szCs w:val="24"/>
    </w:rPr>
  </w:style>
  <w:style w:type="character" w:customStyle="1" w:styleId="Heading3Char">
    <w:name w:val="Heading 3 Char"/>
    <w:basedOn w:val="DefaultParagraphFont"/>
    <w:link w:val="Heading3"/>
    <w:uiPriority w:val="1"/>
    <w:rsid w:val="006717C3"/>
    <w:rPr>
      <w:rFonts w:ascii="Times New Roman" w:eastAsiaTheme="majorEastAsia" w:hAnsi="Times New Roman" w:cstheme="majorBidi"/>
      <w:caps/>
      <w:color w:val="80865A" w:themeColor="accent3" w:themeShade="BF"/>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2639EA"/>
    <w:pPr>
      <w:ind w:left="720"/>
      <w:contextualSpacing/>
    </w:pPr>
  </w:style>
  <w:style w:type="paragraph" w:styleId="TOC1">
    <w:name w:val="toc 1"/>
    <w:basedOn w:val="Normal"/>
    <w:next w:val="Normal"/>
    <w:autoRedefine/>
    <w:uiPriority w:val="39"/>
    <w:unhideWhenUsed/>
    <w:rsid w:val="002639EA"/>
    <w:pPr>
      <w:tabs>
        <w:tab w:val="left" w:pos="440"/>
        <w:tab w:val="right" w:leader="dot" w:pos="9350"/>
      </w:tabs>
      <w:spacing w:after="100"/>
      <w:ind w:left="0"/>
    </w:pPr>
    <w:rPr>
      <w:noProof/>
      <w:sz w:val="36"/>
    </w:rPr>
  </w:style>
  <w:style w:type="character" w:styleId="Hyperlink">
    <w:name w:val="Hyperlink"/>
    <w:basedOn w:val="DefaultParagraphFont"/>
    <w:uiPriority w:val="99"/>
    <w:unhideWhenUsed/>
    <w:rsid w:val="002639EA"/>
    <w:rPr>
      <w:color w:val="F7B61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AF30FBE0AE4A179CE14468223E26AE"/>
        <w:category>
          <w:name w:val="General"/>
          <w:gallery w:val="placeholder"/>
        </w:category>
        <w:types>
          <w:type w:val="bbPlcHdr"/>
        </w:types>
        <w:behaviors>
          <w:behavior w:val="content"/>
        </w:behaviors>
        <w:guid w:val="{B3206E57-635E-433E-B13E-0FF1C3999313}"/>
      </w:docPartPr>
      <w:docPartBody>
        <w:p w:rsidR="00000000" w:rsidRDefault="00DC6479">
          <w:pPr>
            <w:pStyle w:val="0CAF30FBE0AE4A179CE14468223E26AE"/>
          </w:pPr>
          <w:r>
            <w:t>[company name]</w:t>
          </w:r>
        </w:p>
      </w:docPartBody>
    </w:docPart>
    <w:docPart>
      <w:docPartPr>
        <w:name w:val="48EE8B1D550442509BE3481D6511E555"/>
        <w:category>
          <w:name w:val="General"/>
          <w:gallery w:val="placeholder"/>
        </w:category>
        <w:types>
          <w:type w:val="bbPlcHdr"/>
        </w:types>
        <w:behaviors>
          <w:behavior w:val="content"/>
        </w:behaviors>
        <w:guid w:val="{762946D3-C9FF-43D2-AB7D-4FC6C060B5CA}"/>
      </w:docPartPr>
      <w:docPartBody>
        <w:p w:rsidR="00000000" w:rsidRDefault="00DC6479">
          <w:pPr>
            <w:pStyle w:val="48EE8B1D550442509BE3481D6511E555"/>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479"/>
    <w:rsid w:val="00DC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639F2039A74182B56118A04467262D">
    <w:name w:val="FD639F2039A74182B56118A04467262D"/>
  </w:style>
  <w:style w:type="paragraph" w:customStyle="1" w:styleId="16010CDCF2CD49728B26EB871E425FC8">
    <w:name w:val="16010CDCF2CD49728B26EB871E425FC8"/>
  </w:style>
  <w:style w:type="paragraph" w:customStyle="1" w:styleId="8DF4802FA4A34B87B1013322B1FBDBEC">
    <w:name w:val="8DF4802FA4A34B87B1013322B1FBDBEC"/>
  </w:style>
  <w:style w:type="paragraph" w:customStyle="1" w:styleId="299C45F0C4DD4166B05ACC2E53931EDE">
    <w:name w:val="299C45F0C4DD4166B05ACC2E53931EDE"/>
  </w:style>
  <w:style w:type="character" w:styleId="Strong">
    <w:name w:val="Strong"/>
    <w:basedOn w:val="DefaultParagraphFont"/>
    <w:uiPriority w:val="1"/>
    <w:qFormat/>
    <w:rPr>
      <w:b/>
      <w:bCs/>
    </w:rPr>
  </w:style>
  <w:style w:type="paragraph" w:customStyle="1" w:styleId="A0F1C36A0AF54F4AB07A4FE23CA3DC1B">
    <w:name w:val="A0F1C36A0AF54F4AB07A4FE23CA3DC1B"/>
  </w:style>
  <w:style w:type="paragraph" w:customStyle="1" w:styleId="6A274BCCDE0D4F579045F2AE814F472B">
    <w:name w:val="6A274BCCDE0D4F579045F2AE814F472B"/>
  </w:style>
  <w:style w:type="paragraph" w:customStyle="1" w:styleId="8C1CF9E96FC946C28893C8E539F810C3">
    <w:name w:val="8C1CF9E96FC946C28893C8E539F810C3"/>
  </w:style>
  <w:style w:type="paragraph" w:customStyle="1" w:styleId="D919140412754D4590B844F5A37C9E65">
    <w:name w:val="D919140412754D4590B844F5A37C9E65"/>
  </w:style>
  <w:style w:type="paragraph" w:customStyle="1" w:styleId="4DE3C241AE4B48CA9FBEA89F4CAF2B2E">
    <w:name w:val="4DE3C241AE4B48CA9FBEA89F4CAF2B2E"/>
  </w:style>
  <w:style w:type="paragraph" w:customStyle="1" w:styleId="ED6CB1A4C7254C11AF822A3C6025ABD5">
    <w:name w:val="ED6CB1A4C7254C11AF822A3C6025ABD5"/>
  </w:style>
  <w:style w:type="paragraph" w:customStyle="1" w:styleId="D4FB430A3BE640B8B7B7B15325600A9C">
    <w:name w:val="D4FB430A3BE640B8B7B7B15325600A9C"/>
  </w:style>
  <w:style w:type="paragraph" w:customStyle="1" w:styleId="E65F5A9C4C27429F9A922FF57E282A32">
    <w:name w:val="E65F5A9C4C27429F9A922FF57E282A32"/>
  </w:style>
  <w:style w:type="paragraph" w:customStyle="1" w:styleId="0CAF30FBE0AE4A179CE14468223E26AE">
    <w:name w:val="0CAF30FBE0AE4A179CE14468223E26AE"/>
  </w:style>
  <w:style w:type="paragraph" w:customStyle="1" w:styleId="48EE8B1D550442509BE3481D6511E555">
    <w:name w:val="48EE8B1D550442509BE3481D6511E5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overPageProperties xmlns="http://schemas.microsoft.com/office/2006/coverPageProps">
  <PublishDate>2017-11-07T00:00:00</PublishDate>
  <Abstract/>
  <CompanyAddress>261-263 Phan Xich Long Street, Phu Nhuan Dist., HCMC, Vietnam</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C91256C5-D7F2-4DBD-903D-CCC19BEF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128</TotalTime>
  <Pages>14</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HƯỚNG DẪN SỬ DỤNG TRÌNH QUẢN LÝ TÀI LIỆU TRÊN WEB</vt:lpstr>
    </vt:vector>
  </TitlesOfParts>
  <Company>fpt iNFORMATION SYSTEM</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TRÌNH QUẢN LÝ TÀI LIỆU TRÊN WEB</dc:title>
  <dc:creator>BÙI DUY KHÔI</dc:creator>
  <cp:keywords/>
  <cp:lastModifiedBy>Bui Duy Khoi</cp:lastModifiedBy>
  <cp:revision>14</cp:revision>
  <dcterms:created xsi:type="dcterms:W3CDTF">2017-11-07T01:38:00Z</dcterms:created>
  <dcterms:modified xsi:type="dcterms:W3CDTF">2017-11-07T03:46:00Z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